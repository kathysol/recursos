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04" w:rsidRDefault="00D76AB2">
      <w:r>
        <w:rPr>
          <w:noProof/>
          <w:lang w:val="es-EC" w:eastAsia="es-EC"/>
        </w:rPr>
        <w:drawing>
          <wp:anchor distT="0" distB="0" distL="114300" distR="114300" simplePos="0" relativeHeight="251657216" behindDoc="1" locked="0" layoutInCell="1" allowOverlap="1" wp14:anchorId="3C94A114" wp14:editId="2CF45C66">
            <wp:simplePos x="0" y="0"/>
            <wp:positionH relativeFrom="column">
              <wp:posOffset>-165735</wp:posOffset>
            </wp:positionH>
            <wp:positionV relativeFrom="paragraph">
              <wp:posOffset>-35576</wp:posOffset>
            </wp:positionV>
            <wp:extent cx="7926515" cy="4096987"/>
            <wp:effectExtent l="0" t="0" r="0" b="0"/>
            <wp:wrapNone/>
            <wp:docPr id="5" name="Imagen 5" descr="portátil en mesa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for-report-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515" cy="4096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-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1911"/>
      </w:tblGrid>
      <w:tr w:rsidR="00021C04" w:rsidRPr="00572A71" w:rsidTr="00A1111B">
        <w:trPr>
          <w:trHeight w:val="7553"/>
        </w:trPr>
        <w:tc>
          <w:tcPr>
            <w:tcW w:w="12229" w:type="dxa"/>
          </w:tcPr>
          <w:p w:rsidR="00021C04" w:rsidRDefault="00D76AB2" w:rsidP="00D76AB2">
            <w:pPr>
              <w:ind w:left="720"/>
            </w:pPr>
            <w:r>
              <w:rPr>
                <w:noProof/>
                <w:lang w:val="es-EC" w:eastAsia="es-EC"/>
              </w:rPr>
              <mc:AlternateContent>
                <mc:Choice Requires="wpg">
                  <w:drawing>
                    <wp:inline distT="0" distB="0" distL="0" distR="0" wp14:anchorId="3589909E" wp14:editId="7C83480E">
                      <wp:extent cx="6657975" cy="9734204"/>
                      <wp:effectExtent l="0" t="0" r="9525" b="635"/>
                      <wp:docPr id="9" name="Grupo 9" descr="Título y texto&#10;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7975" cy="9734204"/>
                                <a:chOff x="0" y="0"/>
                                <a:chExt cx="6657975" cy="9734204"/>
                              </a:xfrm>
                            </wpg:grpSpPr>
                            <wps:wsp>
                              <wps:cNvPr id="6" name="Cuadro de texto 6"/>
                              <wps:cNvSpPr txBox="1"/>
                              <wps:spPr>
                                <a:xfrm>
                                  <a:off x="76191" y="3228567"/>
                                  <a:ext cx="4995540" cy="13893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76AB2" w:rsidRPr="000B4502" w:rsidRDefault="00DB56C7" w:rsidP="00DB56C7">
                                    <w:pPr>
                                      <w:pStyle w:val="Ttulo"/>
                                      <w:ind w:left="284"/>
                                      <w:jc w:val="center"/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Guía de levantamiento de la aplicación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Cuadro de texto 7"/>
                              <wps:cNvSpPr txBox="1"/>
                              <wps:spPr>
                                <a:xfrm>
                                  <a:off x="76201" y="0"/>
                                  <a:ext cx="3296107" cy="1068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76AB2" w:rsidRDefault="00DB56C7" w:rsidP="004A20CF">
                                    <w:pPr>
                                      <w:pStyle w:val="Ttulo1"/>
                                      <w:ind w:left="284"/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SICPA</w:t>
                                    </w:r>
                                  </w:p>
                                  <w:p w:rsidR="00D76AB2" w:rsidRDefault="00DB56C7" w:rsidP="004A20CF">
                                    <w:pPr>
                                      <w:pStyle w:val="Ttulo2"/>
                                      <w:ind w:left="284"/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22 de noviembre del 2022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uadro de texto 8"/>
                              <wps:cNvSpPr txBox="1"/>
                              <wps:spPr>
                                <a:xfrm>
                                  <a:off x="0" y="4866786"/>
                                  <a:ext cx="6657975" cy="48674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76AB2" w:rsidRDefault="00DB56C7" w:rsidP="00D76AB2">
                                    <w:pPr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El objetivo de esta guía es presentar instrucciones acerca de cómo poner en marcha la aplicación solicitada, para facilitar el proceso de implementación y revisión de la misma.</w:t>
                                    </w:r>
                                  </w:p>
                                  <w:p w:rsidR="00DB56C7" w:rsidRPr="000E3DDD" w:rsidRDefault="00DB56C7" w:rsidP="00DB56C7">
                                    <w:pPr>
                                      <w:pStyle w:val="Subttulo"/>
                                      <w:ind w:left="0"/>
                                      <w:rPr>
                                        <w:color w:val="44546A" w:themeColor="text2"/>
                                        <w:sz w:val="32"/>
                                        <w:lang w:bidi="es-ES"/>
                                      </w:rPr>
                                    </w:pPr>
                                  </w:p>
                                  <w:p w:rsidR="00DB56C7" w:rsidRPr="000E3DDD" w:rsidRDefault="00DB56C7" w:rsidP="00DB56C7">
                                    <w:pPr>
                                      <w:pStyle w:val="Subttulo"/>
                                      <w:ind w:left="0"/>
                                      <w:rPr>
                                        <w:color w:val="44546A" w:themeColor="text2"/>
                                        <w:sz w:val="32"/>
                                      </w:rPr>
                                    </w:pPr>
                                    <w:r w:rsidRPr="000E3DDD">
                                      <w:rPr>
                                        <w:color w:val="44546A" w:themeColor="text2"/>
                                        <w:sz w:val="32"/>
                                        <w:lang w:bidi="es-ES"/>
                                      </w:rPr>
                                      <w:t>Tecnologías utilizadas</w:t>
                                    </w:r>
                                  </w:p>
                                  <w:p w:rsidR="00D76AB2" w:rsidRPr="00DB56C7" w:rsidRDefault="00DB56C7" w:rsidP="00DB56C7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"/>
                                      </w:numPr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GIT</w:t>
                                    </w:r>
                                    <w:r w:rsidR="00D76AB2"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.</w:t>
                                    </w:r>
                                  </w:p>
                                  <w:p w:rsidR="00DB56C7" w:rsidRPr="00DB56C7" w:rsidRDefault="00DB56C7" w:rsidP="00DB56C7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"/>
                                      </w:numPr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PostgreSQL</w:t>
                                    </w: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.</w:t>
                                    </w:r>
                                  </w:p>
                                  <w:p w:rsidR="00DB56C7" w:rsidRPr="00DB56C7" w:rsidRDefault="00DB56C7" w:rsidP="00DB56C7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"/>
                                      </w:numPr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Java</w:t>
                                    </w: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.</w:t>
                                    </w:r>
                                  </w:p>
                                  <w:p w:rsidR="00DB56C7" w:rsidRPr="00DB56C7" w:rsidRDefault="00DB56C7" w:rsidP="00DB56C7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"/>
                                      </w:numPr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Spring boot</w:t>
                                    </w: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.</w:t>
                                    </w:r>
                                  </w:p>
                                  <w:p w:rsidR="00DB56C7" w:rsidRPr="00DB56C7" w:rsidRDefault="00DB56C7" w:rsidP="00DB56C7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"/>
                                      </w:numPr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Angular</w:t>
                                    </w: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.</w:t>
                                    </w:r>
                                  </w:p>
                                  <w:p w:rsidR="00D76AB2" w:rsidRPr="000E3DDD" w:rsidRDefault="00DB56C7" w:rsidP="00DB56C7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"/>
                                      </w:numPr>
                                      <w:rPr>
                                        <w:lang w:val="en-U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SCRUM</w:t>
                                    </w: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.</w:t>
                                    </w:r>
                                  </w:p>
                                  <w:p w:rsidR="000E3DDD" w:rsidRPr="000E3DDD" w:rsidRDefault="000E3DDD" w:rsidP="000E3DDD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:rsidR="000E3DDD" w:rsidRDefault="000E3DDD" w:rsidP="000E3DDD">
                                    <w:pPr>
                                      <w:pStyle w:val="Subttulo"/>
                                      <w:numPr>
                                        <w:ilvl w:val="0"/>
                                        <w:numId w:val="0"/>
                                      </w:numPr>
                                      <w:rPr>
                                        <w:color w:val="44546A" w:themeColor="text2"/>
                                        <w:sz w:val="32"/>
                                        <w:lang w:bidi="es-ES"/>
                                      </w:rPr>
                                    </w:pPr>
                                    <w:r>
                                      <w:rPr>
                                        <w:color w:val="44546A" w:themeColor="text2"/>
                                        <w:sz w:val="32"/>
                                        <w:lang w:bidi="es-ES"/>
                                      </w:rPr>
                                      <w:t>Requisitos Previos</w:t>
                                    </w:r>
                                  </w:p>
                                  <w:p w:rsid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 w:rsidRPr="00DB56C7">
                                      <w:rPr>
                                        <w:sz w:val="24"/>
                                        <w:szCs w:val="24"/>
                                        <w:lang w:val="es-EC" w:bidi="es-ES"/>
                                      </w:rPr>
                                      <w:t>PostgreSQL</w:t>
                                    </w:r>
                                    <w:r>
                                      <w:rPr>
                                        <w:lang w:bidi="es-ES"/>
                                      </w:rPr>
                                      <w:t xml:space="preserve"> 15.1</w:t>
                                    </w:r>
                                  </w:p>
                                  <w:p w:rsid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 xml:space="preserve">IDE de desarrollo, en este caso utilizaremos </w:t>
                                    </w:r>
                                    <w:r w:rsidRPr="000E3DDD">
                                      <w:rPr>
                                        <w:lang w:bidi="es-ES"/>
                                      </w:rPr>
                                      <w:t>IntelliJ IDEA 2021.3.2 (Community Edition)</w:t>
                                    </w:r>
                                    <w:r>
                                      <w:rPr>
                                        <w:lang w:bidi="es-ES"/>
                                      </w:rPr>
                                      <w:t>.</w:t>
                                    </w:r>
                                  </w:p>
                                  <w:p w:rsidR="000E3DDD" w:rsidRP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Gradle 7.5.1</w:t>
                                    </w:r>
                                  </w:p>
                                  <w:p w:rsidR="000E3DDD" w:rsidRP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 w:rsidRPr="000E3DDD">
                                      <w:rPr>
                                        <w:lang w:bidi="es-ES"/>
                                      </w:rPr>
                                      <w:t xml:space="preserve">JDK Java versión </w:t>
                                    </w:r>
                                    <w:r>
                                      <w:rPr>
                                        <w:lang w:bidi="es-ES"/>
                                      </w:rPr>
                                      <w:t>17</w:t>
                                    </w:r>
                                    <w:r w:rsidRPr="000E3DDD">
                                      <w:rPr>
                                        <w:lang w:bidi="es-ES"/>
                                      </w:rPr>
                                      <w:t>.</w:t>
                                    </w:r>
                                  </w:p>
                                  <w:p w:rsid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 w:rsidRPr="000E3DDD">
                                      <w:rPr>
                                        <w:lang w:bidi="es-ES"/>
                                      </w:rPr>
                                      <w:t>Angular CLI: 14.0.7</w:t>
                                    </w:r>
                                  </w:p>
                                  <w:p w:rsid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 w:rsidRPr="000E3DDD">
                                      <w:rPr>
                                        <w:lang w:bidi="es-ES"/>
                                      </w:rPr>
                                      <w:t>Node: 14.15.0</w:t>
                                    </w:r>
                                  </w:p>
                                  <w:p w:rsidR="000E3DDD" w:rsidRDefault="000E3DDD" w:rsidP="000E3DDD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 w:rsidRPr="000E3DDD">
                                      <w:rPr>
                                        <w:lang w:bidi="es-ES"/>
                                      </w:rPr>
                                      <w:t>Angular: 14.2.11</w:t>
                                    </w:r>
                                  </w:p>
                                  <w:p w:rsidR="005249AB" w:rsidRDefault="005249AB" w:rsidP="005249AB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 xml:space="preserve">pgAdmin4, </w:t>
                                    </w:r>
                                    <w:r w:rsidRPr="005249AB">
                                      <w:rPr>
                                        <w:lang w:bidi="es-ES"/>
                                      </w:rPr>
                                      <w:t>herramienta para gestionar y administrar PostgreSQL</w:t>
                                    </w:r>
                                    <w:r>
                                      <w:rPr>
                                        <w:lang w:bidi="es-ES"/>
                                      </w:rPr>
                                      <w:t>.</w:t>
                                    </w:r>
                                  </w:p>
                                  <w:p w:rsidR="005D3BD9" w:rsidRPr="000E3DDD" w:rsidRDefault="005D3BD9" w:rsidP="005249AB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3"/>
                                      </w:numPr>
                                      <w:rPr>
                                        <w:lang w:bidi="es-ES"/>
                                      </w:rPr>
                                    </w:pPr>
                                    <w:r>
                                      <w:rPr>
                                        <w:lang w:bidi="es-ES"/>
                                      </w:rPr>
                                      <w:t>Visual Studio Code</w:t>
                                    </w:r>
                                  </w:p>
                                  <w:p w:rsidR="000E3DDD" w:rsidRPr="000E3DDD" w:rsidRDefault="000E3DDD" w:rsidP="000E3DDD">
                                    <w:pPr>
                                      <w:rPr>
                                        <w:lang w:val="es-EC"/>
                                      </w:rPr>
                                    </w:pPr>
                                  </w:p>
                                  <w:p w:rsidR="00DB56C7" w:rsidRPr="000E3DDD" w:rsidRDefault="00DB56C7" w:rsidP="00DB56C7">
                                    <w:pPr>
                                      <w:rPr>
                                        <w:lang w:val="es-EC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89909E" id="Grupo 9" o:spid="_x0000_s1026" alt="Título y texto&#10;" style="width:524.25pt;height:766.45pt;mso-position-horizontal-relative:char;mso-position-vertical-relative:line" coordsize="66579,97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6" o:spid="_x0000_s1027" type="#_x0000_t202" style="position:absolute;left:761;top:32285;width:49956;height:1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" fillcolor="#323e4f [2415]" stroked="f" strokeweight=".5pt">
                        <v:textbox>
                          <w:txbxContent>
                            <w:p w:rsidR="00D76AB2" w:rsidRPr="000B4502" w:rsidRDefault="00DB56C7" w:rsidP="00DB56C7">
                              <w:pPr>
                                <w:pStyle w:val="Ttulo"/>
                                <w:ind w:left="284"/>
                                <w:jc w:val="center"/>
                              </w:pPr>
                              <w:r>
                                <w:rPr>
                                  <w:lang w:bidi="es-ES"/>
                                </w:rPr>
                                <w:t>Guía de levantamiento de la aplicación</w:t>
                              </w:r>
                            </w:p>
                          </w:txbxContent>
                        </v:textbox>
                      </v:shape>
                      <v:shape id="Cuadro de texto 7" o:spid="_x0000_s1028" type="#_x0000_t202" style="position:absolute;left:762;width:32961;height:10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" fillcolor="#f2f2f2 [3052]" stroked="f" strokeweight=".5pt">
                        <v:textbox>
                          <w:txbxContent>
                            <w:p w:rsidR="00D76AB2" w:rsidRDefault="00DB56C7" w:rsidP="004A20CF">
                              <w:pPr>
                                <w:pStyle w:val="Ttulo1"/>
                                <w:ind w:left="284"/>
                              </w:pPr>
                              <w:r>
                                <w:rPr>
                                  <w:lang w:bidi="es-ES"/>
                                </w:rPr>
                                <w:t>SICPA</w:t>
                              </w:r>
                            </w:p>
                            <w:p w:rsidR="00D76AB2" w:rsidRDefault="00DB56C7" w:rsidP="004A20CF">
                              <w:pPr>
                                <w:pStyle w:val="Ttulo2"/>
                                <w:ind w:left="284"/>
                              </w:pPr>
                              <w:r>
                                <w:rPr>
                                  <w:lang w:bidi="es-ES"/>
                                </w:rPr>
                                <w:t>22 de noviembre del 2022</w:t>
                              </w:r>
                            </w:p>
                          </w:txbxContent>
                        </v:textbox>
                      </v:shape>
                      <v:shape id="Cuadro de texto 8" o:spid="_x0000_s1029" type="#_x0000_t202" style="position:absolute;top:48667;width:66579;height:48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      <v:textbox>
                          <w:txbxContent>
                            <w:p w:rsidR="00D76AB2" w:rsidRDefault="00DB56C7" w:rsidP="00D76AB2">
                              <w:pPr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El objetivo de esta guía es presentar instrucciones acerca de cómo poner en marcha la aplicación solicitada, para facilitar el proceso de implementación y revisión de la misma.</w:t>
                              </w:r>
                            </w:p>
                            <w:p w:rsidR="00DB56C7" w:rsidRPr="000E3DDD" w:rsidRDefault="00DB56C7" w:rsidP="00DB56C7">
                              <w:pPr>
                                <w:pStyle w:val="Subttulo"/>
                                <w:ind w:left="0"/>
                                <w:rPr>
                                  <w:color w:val="44546A" w:themeColor="text2"/>
                                  <w:sz w:val="32"/>
                                  <w:lang w:bidi="es-ES"/>
                                </w:rPr>
                              </w:pPr>
                            </w:p>
                            <w:p w:rsidR="00DB56C7" w:rsidRPr="000E3DDD" w:rsidRDefault="00DB56C7" w:rsidP="00DB56C7">
                              <w:pPr>
                                <w:pStyle w:val="Subttulo"/>
                                <w:ind w:left="0"/>
                                <w:rPr>
                                  <w:color w:val="44546A" w:themeColor="text2"/>
                                  <w:sz w:val="32"/>
                                </w:rPr>
                              </w:pPr>
                              <w:r w:rsidRPr="000E3DDD">
                                <w:rPr>
                                  <w:color w:val="44546A" w:themeColor="text2"/>
                                  <w:sz w:val="32"/>
                                  <w:lang w:bidi="es-ES"/>
                                </w:rPr>
                                <w:t>Tecnologías utilizadas</w:t>
                              </w:r>
                            </w:p>
                            <w:p w:rsidR="00D76AB2" w:rsidRPr="00DB56C7" w:rsidRDefault="00DB56C7" w:rsidP="00DB56C7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GIT</w:t>
                              </w:r>
                              <w:r w:rsidR="00D76AB2"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.</w:t>
                              </w:r>
                            </w:p>
                            <w:p w:rsidR="00DB56C7" w:rsidRPr="00DB56C7" w:rsidRDefault="00DB56C7" w:rsidP="00DB56C7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PostgreSQL</w:t>
                              </w: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.</w:t>
                              </w:r>
                            </w:p>
                            <w:p w:rsidR="00DB56C7" w:rsidRPr="00DB56C7" w:rsidRDefault="00DB56C7" w:rsidP="00DB56C7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Java</w:t>
                              </w: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.</w:t>
                              </w:r>
                            </w:p>
                            <w:p w:rsidR="00DB56C7" w:rsidRPr="00DB56C7" w:rsidRDefault="00DB56C7" w:rsidP="00DB56C7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Spring boot</w:t>
                              </w: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.</w:t>
                              </w:r>
                            </w:p>
                            <w:p w:rsidR="00DB56C7" w:rsidRPr="00DB56C7" w:rsidRDefault="00DB56C7" w:rsidP="00DB56C7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Angular</w:t>
                              </w: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.</w:t>
                              </w:r>
                            </w:p>
                            <w:p w:rsidR="00D76AB2" w:rsidRPr="000E3DDD" w:rsidRDefault="00DB56C7" w:rsidP="00DB56C7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lang w:val="en-U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SCRUM</w:t>
                              </w: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.</w:t>
                              </w:r>
                            </w:p>
                            <w:p w:rsidR="000E3DDD" w:rsidRPr="000E3DDD" w:rsidRDefault="000E3DDD" w:rsidP="000E3DDD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:rsidR="000E3DDD" w:rsidRDefault="000E3DDD" w:rsidP="000E3DDD">
                              <w:pPr>
                                <w:pStyle w:val="Subttulo"/>
                                <w:numPr>
                                  <w:ilvl w:val="0"/>
                                  <w:numId w:val="0"/>
                                </w:numPr>
                                <w:rPr>
                                  <w:color w:val="44546A" w:themeColor="text2"/>
                                  <w:sz w:val="32"/>
                                  <w:lang w:bidi="es-ES"/>
                                </w:rPr>
                              </w:pPr>
                              <w:r>
                                <w:rPr>
                                  <w:color w:val="44546A" w:themeColor="text2"/>
                                  <w:sz w:val="32"/>
                                  <w:lang w:bidi="es-ES"/>
                                </w:rPr>
                                <w:t>Requisitos Previos</w:t>
                              </w:r>
                            </w:p>
                            <w:p w:rsid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 w:rsidRPr="00DB56C7">
                                <w:rPr>
                                  <w:sz w:val="24"/>
                                  <w:szCs w:val="24"/>
                                  <w:lang w:val="es-EC" w:bidi="es-ES"/>
                                </w:rPr>
                                <w:t>PostgreSQL</w:t>
                              </w:r>
                              <w:r>
                                <w:rPr>
                                  <w:lang w:bidi="es-ES"/>
                                </w:rPr>
                                <w:t xml:space="preserve"> 15.1</w:t>
                              </w:r>
                            </w:p>
                            <w:p w:rsid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>
                                <w:rPr>
                                  <w:lang w:bidi="es-ES"/>
                                </w:rPr>
                                <w:t xml:space="preserve">IDE de desarrollo, en este caso utilizaremos </w:t>
                              </w:r>
                              <w:r w:rsidRPr="000E3DDD">
                                <w:rPr>
                                  <w:lang w:bidi="es-ES"/>
                                </w:rPr>
                                <w:t>IntelliJ IDEA 2021.3.2 (Community Edition)</w:t>
                              </w:r>
                              <w:r>
                                <w:rPr>
                                  <w:lang w:bidi="es-ES"/>
                                </w:rPr>
                                <w:t>.</w:t>
                              </w:r>
                            </w:p>
                            <w:p w:rsidR="000E3DDD" w:rsidRP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>
                                <w:rPr>
                                  <w:lang w:bidi="es-ES"/>
                                </w:rPr>
                                <w:t>Gradle 7.5.1</w:t>
                              </w:r>
                            </w:p>
                            <w:p w:rsidR="000E3DDD" w:rsidRP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 w:rsidRPr="000E3DDD">
                                <w:rPr>
                                  <w:lang w:bidi="es-ES"/>
                                </w:rPr>
                                <w:t xml:space="preserve">JDK Java versión </w:t>
                              </w:r>
                              <w:r>
                                <w:rPr>
                                  <w:lang w:bidi="es-ES"/>
                                </w:rPr>
                                <w:t>17</w:t>
                              </w:r>
                              <w:r w:rsidRPr="000E3DDD">
                                <w:rPr>
                                  <w:lang w:bidi="es-ES"/>
                                </w:rPr>
                                <w:t>.</w:t>
                              </w:r>
                            </w:p>
                            <w:p w:rsid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 w:rsidRPr="000E3DDD">
                                <w:rPr>
                                  <w:lang w:bidi="es-ES"/>
                                </w:rPr>
                                <w:t>Angular CLI: 14.0.7</w:t>
                              </w:r>
                            </w:p>
                            <w:p w:rsid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 w:rsidRPr="000E3DDD">
                                <w:rPr>
                                  <w:lang w:bidi="es-ES"/>
                                </w:rPr>
                                <w:t>Node: 14.15.0</w:t>
                              </w:r>
                            </w:p>
                            <w:p w:rsidR="000E3DDD" w:rsidRDefault="000E3DDD" w:rsidP="000E3DDD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 w:rsidRPr="000E3DDD">
                                <w:rPr>
                                  <w:lang w:bidi="es-ES"/>
                                </w:rPr>
                                <w:t>Angular: 14.2.11</w:t>
                              </w:r>
                            </w:p>
                            <w:p w:rsidR="005249AB" w:rsidRDefault="005249AB" w:rsidP="005249AB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>
                                <w:rPr>
                                  <w:lang w:bidi="es-ES"/>
                                </w:rPr>
                                <w:t xml:space="preserve">pgAdmin4, </w:t>
                              </w:r>
                              <w:r w:rsidRPr="005249AB">
                                <w:rPr>
                                  <w:lang w:bidi="es-ES"/>
                                </w:rPr>
                                <w:t>herramienta para gestionar y administrar PostgreSQL</w:t>
                              </w:r>
                              <w:r>
                                <w:rPr>
                                  <w:lang w:bidi="es-ES"/>
                                </w:rPr>
                                <w:t>.</w:t>
                              </w:r>
                            </w:p>
                            <w:p w:rsidR="005D3BD9" w:rsidRPr="000E3DDD" w:rsidRDefault="005D3BD9" w:rsidP="005249AB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lang w:bidi="es-ES"/>
                                </w:rPr>
                              </w:pPr>
                              <w:r>
                                <w:rPr>
                                  <w:lang w:bidi="es-ES"/>
                                </w:rPr>
                                <w:t>Visual Studio Code</w:t>
                              </w:r>
                            </w:p>
                            <w:p w:rsidR="000E3DDD" w:rsidRPr="000E3DDD" w:rsidRDefault="000E3DDD" w:rsidP="000E3DDD">
                              <w:pPr>
                                <w:rPr>
                                  <w:lang w:val="es-EC"/>
                                </w:rPr>
                              </w:pPr>
                            </w:p>
                            <w:p w:rsidR="00DB56C7" w:rsidRPr="000E3DDD" w:rsidRDefault="00DB56C7" w:rsidP="00DB56C7">
                              <w:pPr>
                                <w:rPr>
                                  <w:lang w:val="es-EC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111B" w:rsidTr="00A1111B">
        <w:trPr>
          <w:trHeight w:val="900"/>
        </w:trPr>
        <w:tc>
          <w:tcPr>
            <w:tcW w:w="12229" w:type="dxa"/>
            <w:vAlign w:val="bottom"/>
          </w:tcPr>
          <w:p w:rsidR="00A1111B" w:rsidRDefault="00A1111B" w:rsidP="00A1111B">
            <w:pPr>
              <w:ind w:left="720"/>
              <w:jc w:val="right"/>
              <w:rPr>
                <w:noProof/>
              </w:rPr>
            </w:pPr>
            <w:r>
              <w:rPr>
                <w:noProof/>
                <w:lang w:bidi="es-ES"/>
              </w:rPr>
              <w:t>Página 1</w:t>
            </w:r>
          </w:p>
        </w:tc>
      </w:tr>
    </w:tbl>
    <w:p w:rsidR="000B4502" w:rsidRDefault="000B4502"/>
    <w:tbl>
      <w:tblPr>
        <w:tblW w:w="13298" w:type="dxa"/>
        <w:tblInd w:w="55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5107"/>
        <w:gridCol w:w="1718"/>
        <w:gridCol w:w="6473"/>
      </w:tblGrid>
      <w:tr w:rsidR="00FB6393" w:rsidTr="008212E3">
        <w:trPr>
          <w:trHeight w:val="2970"/>
        </w:trPr>
        <w:tc>
          <w:tcPr>
            <w:tcW w:w="6825" w:type="dxa"/>
            <w:gridSpan w:val="2"/>
          </w:tcPr>
          <w:p w:rsidR="00515218" w:rsidRDefault="00515218" w:rsidP="000B4502"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6B835328" wp14:editId="44BF6BC7">
                      <wp:extent cx="3803904" cy="1389380"/>
                      <wp:effectExtent l="0" t="0" r="0" b="1270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03904" cy="1389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15218" w:rsidRPr="000B4502" w:rsidRDefault="000E3DDD" w:rsidP="000B4502">
                                  <w:pPr>
                                    <w:pStyle w:val="Ttulo"/>
                                    <w:rPr>
                                      <w:color w:val="44546A" w:themeColor="text2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lang w:bidi="es-ES"/>
                                    </w:rPr>
                                    <w:t>Base de Datos</w:t>
                                  </w:r>
                                </w:p>
                                <w:p w:rsidR="00515218" w:rsidRPr="000B4502" w:rsidRDefault="000E3DDD" w:rsidP="000E3DDD">
                                  <w:pPr>
                                    <w:pStyle w:val="Subttulo"/>
                                    <w:rPr>
                                      <w:color w:val="44546A" w:themeColor="text2"/>
                                    </w:rPr>
                                  </w:pPr>
                                  <w:r w:rsidRPr="000E3DDD">
                                    <w:rPr>
                                      <w:color w:val="44546A" w:themeColor="text2"/>
                                      <w:lang w:bidi="es-ES"/>
                                    </w:rPr>
                                    <w:t>db-company-mgmt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835328" id="Cuadro de texto 10" o:spid="_x0000_s1030" type="#_x0000_t202" style="width:299.5pt;height:10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" filled="f" stroked="f" strokeweight=".5pt">
                      <v:textbox>
                        <w:txbxContent>
                          <w:p w:rsidR="00515218" w:rsidRPr="000B4502" w:rsidRDefault="000E3DDD" w:rsidP="000B4502">
                            <w:pPr>
                              <w:pStyle w:val="Ttulo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  <w:lang w:bidi="es-ES"/>
                              </w:rPr>
                              <w:t>Base de Datos</w:t>
                            </w:r>
                          </w:p>
                          <w:p w:rsidR="00515218" w:rsidRPr="000B4502" w:rsidRDefault="000E3DDD" w:rsidP="000E3DDD">
                            <w:pPr>
                              <w:pStyle w:val="Subttulo"/>
                              <w:rPr>
                                <w:color w:val="44546A" w:themeColor="text2"/>
                              </w:rPr>
                            </w:pPr>
                            <w:r w:rsidRPr="000E3DDD">
                              <w:rPr>
                                <w:color w:val="44546A" w:themeColor="text2"/>
                                <w:lang w:bidi="es-ES"/>
                              </w:rPr>
                              <w:t>db-company-mgmt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73" w:type="dxa"/>
          </w:tcPr>
          <w:p w:rsidR="00515218" w:rsidRDefault="00515218" w:rsidP="000B4502">
            <w:pPr>
              <w:ind w:right="915"/>
            </w:pPr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0DB37438" wp14:editId="7DDDE144">
                      <wp:extent cx="2999232" cy="1512917"/>
                      <wp:effectExtent l="0" t="0" r="0" b="0"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9232" cy="15129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15218" w:rsidRPr="005249AB" w:rsidRDefault="005249AB" w:rsidP="005249AB">
                                  <w:pPr>
                                    <w:pStyle w:val="Sinespaciado"/>
                                    <w:ind w:right="345"/>
                                    <w:jc w:val="both"/>
                                    <w:rPr>
                                      <w:color w:val="44546A" w:themeColor="text2"/>
                                      <w:lang w:val="es-EC"/>
                                    </w:rPr>
                                  </w:pPr>
                                  <w:r>
                                    <w:rPr>
                                      <w:lang w:val="es-EC" w:bidi="es-ES"/>
                                    </w:rPr>
                                    <w:t xml:space="preserve">Se creó una copia de la base de datos llamada </w:t>
                                  </w:r>
                                  <w:r w:rsidRPr="005249AB">
                                    <w:rPr>
                                      <w:lang w:val="es-EC" w:bidi="es-ES"/>
                                    </w:rPr>
                                    <w:t>db-company-mgmt</w:t>
                                  </w:r>
                                  <w:r w:rsidR="002607B4">
                                    <w:rPr>
                                      <w:lang w:val="es-EC" w:bidi="es-ES"/>
                                    </w:rPr>
                                    <w:t>.sql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, la cual se encuentra almacenada en el repositorio de recursos en el siguiente link: </w:t>
                                  </w:r>
                                  <w:hyperlink r:id="rId9" w:history="1">
                                    <w:r w:rsidRPr="00C2788F">
                                      <w:rPr>
                                        <w:rStyle w:val="Hipervnculo"/>
                                        <w:lang w:val="es-EC" w:bidi="es-ES"/>
                                      </w:rPr>
                                      <w:t>https://github.com/kathysol/recursos/blob/main/db-company-mgmt.sql</w:t>
                                    </w:r>
                                  </w:hyperlink>
                                  <w:r>
                                    <w:rPr>
                                      <w:lang w:val="es-EC" w:bidi="es-ES"/>
                                    </w:rPr>
                                    <w:t xml:space="preserve"> , clic en el link y en el botón </w:t>
                                  </w:r>
                                  <w:r w:rsidRPr="005249AB">
                                    <w:rPr>
                                      <w:b/>
                                      <w:lang w:val="es-EC" w:bidi="es-ES"/>
                                    </w:rPr>
                                    <w:t>Download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 para descargar el backup.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DB37438" id="Cuadro de texto 12" o:spid="_x0000_s1031" type="#_x0000_t202" style="width:236.15pt;height:11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" filled="f" stroked="f" strokeweight=".5pt">
                      <v:textbox>
                        <w:txbxContent>
                          <w:p w:rsidR="00515218" w:rsidRPr="005249AB" w:rsidRDefault="005249AB" w:rsidP="005249AB">
                            <w:pPr>
                              <w:pStyle w:val="Sinespaciado"/>
                              <w:ind w:right="345"/>
                              <w:jc w:val="both"/>
                              <w:rPr>
                                <w:color w:val="44546A" w:themeColor="text2"/>
                                <w:lang w:val="es-EC"/>
                              </w:rPr>
                            </w:pPr>
                            <w:r>
                              <w:rPr>
                                <w:lang w:val="es-EC" w:bidi="es-ES"/>
                              </w:rPr>
                              <w:t xml:space="preserve">Se creó una copia de la base de datos llamada </w:t>
                            </w:r>
                            <w:r w:rsidRPr="005249AB">
                              <w:rPr>
                                <w:lang w:val="es-EC" w:bidi="es-ES"/>
                              </w:rPr>
                              <w:t>db-company-mgmt</w:t>
                            </w:r>
                            <w:r w:rsidR="002607B4">
                              <w:rPr>
                                <w:lang w:val="es-EC" w:bidi="es-ES"/>
                              </w:rPr>
                              <w:t>.sql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, la cual se encuentra almacenada en el repositorio de recursos en el siguiente link: </w:t>
                            </w:r>
                            <w:hyperlink r:id="rId10" w:history="1">
                              <w:r w:rsidRPr="00C2788F">
                                <w:rPr>
                                  <w:rStyle w:val="Hipervnculo"/>
                                  <w:lang w:val="es-EC" w:bidi="es-ES"/>
                                </w:rPr>
                                <w:t>https://github.com/kathysol/recursos/blob/main/db-company-mgmt.sql</w:t>
                              </w:r>
                            </w:hyperlink>
                            <w:r>
                              <w:rPr>
                                <w:lang w:val="es-EC" w:bidi="es-ES"/>
                              </w:rPr>
                              <w:t xml:space="preserve"> , clic en el link y en el botón </w:t>
                            </w:r>
                            <w:r w:rsidRPr="005249AB">
                              <w:rPr>
                                <w:b/>
                                <w:lang w:val="es-EC" w:bidi="es-ES"/>
                              </w:rPr>
                              <w:t>Download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 para descargar el backup.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FB6393" w:rsidTr="008212E3">
        <w:trPr>
          <w:trHeight w:val="8604"/>
        </w:trPr>
        <w:tc>
          <w:tcPr>
            <w:tcW w:w="5107" w:type="dxa"/>
          </w:tcPr>
          <w:p w:rsidR="000B4502" w:rsidRDefault="000B4502"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6078BA0D" wp14:editId="12866AA1">
                      <wp:extent cx="475013" cy="676894"/>
                      <wp:effectExtent l="0" t="0" r="1270" b="9525"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5013" cy="6768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B4502" w:rsidRDefault="000B4502" w:rsidP="000B4502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078BA0D" id="Cuadro de texto 13" o:spid="_x0000_s1032" type="#_x0000_t202" style="width:37.4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" fillcolor="white [3201]" stroked="f" strokeweight=".5pt">
                      <v:textbox>
                        <w:txbxContent>
                          <w:p w:rsidR="000B4502" w:rsidRDefault="000B4502" w:rsidP="000B4502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01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49B5572A" wp14:editId="4467BACD">
                      <wp:extent cx="1770278" cy="897775"/>
                      <wp:effectExtent l="0" t="0" r="1905" b="0"/>
                      <wp:docPr id="16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0278" cy="897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249AB" w:rsidRDefault="005249AB" w:rsidP="005249AB">
                                  <w:pPr>
                                    <w:pStyle w:val="Ttulo3"/>
                                    <w:jc w:val="both"/>
                                    <w:rPr>
                                      <w:lang w:val="es-EC" w:bidi="es-ES"/>
                                    </w:rPr>
                                  </w:pPr>
                                  <w:r w:rsidRPr="005249AB">
                                    <w:rPr>
                                      <w:lang w:val="es-EC" w:bidi="es-ES"/>
                                    </w:rPr>
                                    <w:t xml:space="preserve">Acceder a 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pgAdmin4</w:t>
                                  </w:r>
                                  <w:r w:rsidRPr="005249AB">
                                    <w:rPr>
                                      <w:lang w:val="es-EC" w:bidi="es-ES"/>
                                    </w:rPr>
                                    <w:t xml:space="preserve"> y crear l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>a base de datos con el nombre:</w:t>
                                  </w:r>
                                </w:p>
                                <w:p w:rsidR="000B4502" w:rsidRPr="005249AB" w:rsidRDefault="005249AB" w:rsidP="005249AB">
                                  <w:pPr>
                                    <w:pStyle w:val="Ttulo3"/>
                                    <w:jc w:val="both"/>
                                    <w:rPr>
                                      <w:b/>
                                      <w:lang w:val="es-EC"/>
                                    </w:rPr>
                                  </w:pPr>
                                  <w:r w:rsidRPr="005249AB">
                                    <w:rPr>
                                      <w:b/>
                                      <w:lang w:val="es-EC" w:bidi="es-ES"/>
                                    </w:rPr>
                                    <w:t>db-company-mgmt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B5572A" id="Cuadro de texto 16" o:spid="_x0000_s1033" type="#_x0000_t202" style="width:139.4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" fillcolor="white [3201]" stroked="f" strokeweight=".5pt">
                      <v:textbox>
                        <w:txbxContent>
                          <w:p w:rsidR="005249AB" w:rsidRDefault="005249AB" w:rsidP="005249AB">
                            <w:pPr>
                              <w:pStyle w:val="Ttulo3"/>
                              <w:jc w:val="both"/>
                              <w:rPr>
                                <w:lang w:val="es-EC" w:bidi="es-ES"/>
                              </w:rPr>
                            </w:pPr>
                            <w:r w:rsidRPr="005249AB">
                              <w:rPr>
                                <w:lang w:val="es-EC" w:bidi="es-ES"/>
                              </w:rPr>
                              <w:t xml:space="preserve">Acceder a </w:t>
                            </w:r>
                            <w:r>
                              <w:rPr>
                                <w:lang w:bidi="es-ES"/>
                              </w:rPr>
                              <w:t>pgAdmin4</w:t>
                            </w:r>
                            <w:r w:rsidRPr="005249AB">
                              <w:rPr>
                                <w:lang w:val="es-EC" w:bidi="es-ES"/>
                              </w:rPr>
                              <w:t xml:space="preserve"> y crear l</w:t>
                            </w:r>
                            <w:r>
                              <w:rPr>
                                <w:lang w:val="es-EC" w:bidi="es-ES"/>
                              </w:rPr>
                              <w:t>a base de datos con el nombre:</w:t>
                            </w:r>
                          </w:p>
                          <w:p w:rsidR="000B4502" w:rsidRPr="005249AB" w:rsidRDefault="005249AB" w:rsidP="005249AB">
                            <w:pPr>
                              <w:pStyle w:val="Ttulo3"/>
                              <w:jc w:val="both"/>
                              <w:rPr>
                                <w:b/>
                                <w:lang w:val="es-EC"/>
                              </w:rPr>
                            </w:pPr>
                            <w:r w:rsidRPr="005249AB">
                              <w:rPr>
                                <w:b/>
                                <w:lang w:val="es-EC" w:bidi="es-ES"/>
                              </w:rPr>
                              <w:t>db-company-mgmt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705C050E" wp14:editId="153AE4AC">
                      <wp:extent cx="475013" cy="676894"/>
                      <wp:effectExtent l="0" t="0" r="1270" b="9525"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5013" cy="6768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B4502" w:rsidRDefault="000B4502" w:rsidP="000B4502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05C050E" id="Cuadro de texto 15" o:spid="_x0000_s1034" type="#_x0000_t202" style="width:37.4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" fillcolor="white [3201]" stroked="f" strokeweight=".5pt">
                      <v:textbox>
                        <w:txbxContent>
                          <w:p w:rsidR="000B4502" w:rsidRDefault="000B4502" w:rsidP="000B4502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02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0F635442" wp14:editId="3236FE3B">
                      <wp:extent cx="1784909" cy="676894"/>
                      <wp:effectExtent l="0" t="0" r="6350" b="9525"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84909" cy="6768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B4502" w:rsidRPr="005249AB" w:rsidRDefault="005249AB" w:rsidP="000B4502">
                                  <w:pPr>
                                    <w:pStyle w:val="Ttulo3"/>
                                    <w:rPr>
                                      <w:lang w:val="es-EC"/>
                                    </w:rPr>
                                  </w:pPr>
                                  <w:r w:rsidRPr="005249AB">
                                    <w:rPr>
                                      <w:lang w:val="es-EC" w:bidi="es-ES"/>
                                    </w:rPr>
                                    <w:t xml:space="preserve">Clic 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menú </w:t>
                                  </w:r>
                                  <w:r w:rsidRPr="005249AB">
                                    <w:rPr>
                                      <w:lang w:val="es-EC" w:bidi="es-ES"/>
                                    </w:rPr>
                                    <w:t>sobre la base de d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atos </w:t>
                                  </w:r>
                                  <w:r w:rsidRPr="005249AB">
                                    <w:rPr>
                                      <w:lang w:val="es-EC" w:bidi="es-ES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 </w:t>
                                  </w:r>
                                  <w:r w:rsidR="002607B4">
                                    <w:rPr>
                                      <w:lang w:val="es-EC" w:bidi="es-ES"/>
                                    </w:rPr>
                                    <w:t xml:space="preserve">opción 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>Restore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F635442" id="Cuadro de texto 14" o:spid="_x0000_s1035" type="#_x0000_t202" style="width:140.5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" fillcolor="white [3201]" stroked="f" strokeweight=".5pt">
                      <v:textbox>
                        <w:txbxContent>
                          <w:p w:rsidR="000B4502" w:rsidRPr="005249AB" w:rsidRDefault="005249AB" w:rsidP="000B4502">
                            <w:pPr>
                              <w:pStyle w:val="Ttulo3"/>
                              <w:rPr>
                                <w:lang w:val="es-EC"/>
                              </w:rPr>
                            </w:pPr>
                            <w:r w:rsidRPr="005249AB">
                              <w:rPr>
                                <w:lang w:val="es-EC" w:bidi="es-ES"/>
                              </w:rPr>
                              <w:t xml:space="preserve">Clic 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menú </w:t>
                            </w:r>
                            <w:r w:rsidRPr="005249AB">
                              <w:rPr>
                                <w:lang w:val="es-EC" w:bidi="es-ES"/>
                              </w:rPr>
                              <w:t>sobre la base de d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atos </w:t>
                            </w:r>
                            <w:r w:rsidRPr="005249AB">
                              <w:rPr>
                                <w:lang w:val="es-EC" w:bidi="es-ES"/>
                              </w:rPr>
                              <w:sym w:font="Wingdings" w:char="F0E0"/>
                            </w:r>
                            <w:r>
                              <w:rPr>
                                <w:lang w:val="es-EC" w:bidi="es-ES"/>
                              </w:rPr>
                              <w:t xml:space="preserve"> </w:t>
                            </w:r>
                            <w:r w:rsidR="002607B4">
                              <w:rPr>
                                <w:lang w:val="es-EC" w:bidi="es-ES"/>
                              </w:rPr>
                              <w:t xml:space="preserve">opción </w:t>
                            </w:r>
                            <w:r>
                              <w:rPr>
                                <w:lang w:val="es-EC" w:bidi="es-ES"/>
                              </w:rPr>
                              <w:t>Restore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2607B4"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7FF2FA2B" wp14:editId="27744C84">
                      <wp:extent cx="475013" cy="676894"/>
                      <wp:effectExtent l="0" t="0" r="1270" b="9525"/>
                      <wp:docPr id="1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5013" cy="6768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607B4" w:rsidRDefault="002607B4" w:rsidP="002607B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F2FA2B" id="Cuadro de texto 18" o:spid="_x0000_s1036" type="#_x0000_t202" style="width:37.4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" fillcolor="white [3201]" stroked="f" strokeweight=".5pt">
                      <v:textbox>
                        <w:txbxContent>
                          <w:p w:rsidR="002607B4" w:rsidRDefault="002607B4" w:rsidP="002607B4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03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2607B4"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6BB56CAC" wp14:editId="2A16F5F3">
                      <wp:extent cx="1674421" cy="1837113"/>
                      <wp:effectExtent l="0" t="0" r="2540" b="0"/>
                      <wp:docPr id="17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4421" cy="1837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607B4" w:rsidRDefault="002607B4" w:rsidP="002607B4">
                                  <w:pPr>
                                    <w:pStyle w:val="Ttulo3"/>
                                    <w:rPr>
                                      <w:lang w:val="es-EC" w:bidi="es-ES"/>
                                    </w:rPr>
                                  </w:pPr>
                                  <w:r w:rsidRPr="002607B4">
                                    <w:rPr>
                                      <w:lang w:val="es-EC" w:bidi="es-ES"/>
                                    </w:rPr>
                                    <w:t>En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 la ventana Restore seleccione:</w:t>
                                  </w:r>
                                </w:p>
                                <w:p w:rsidR="002607B4" w:rsidRPr="002607B4" w:rsidRDefault="002607B4" w:rsidP="002607B4">
                                  <w:pPr>
                                    <w:pStyle w:val="Ttulo3"/>
                                    <w:rPr>
                                      <w:lang w:val="en-US" w:bidi="es-ES"/>
                                    </w:rPr>
                                  </w:pPr>
                                  <w:r w:rsidRPr="002607B4">
                                    <w:rPr>
                                      <w:b/>
                                      <w:lang w:val="en-US" w:bidi="es-ES"/>
                                    </w:rPr>
                                    <w:t>Format</w:t>
                                  </w:r>
                                  <w:r w:rsidRPr="002607B4">
                                    <w:rPr>
                                      <w:lang w:val="en-US" w:bidi="es-ES"/>
                                    </w:rPr>
                                    <w:t>: Custom or tar</w:t>
                                  </w:r>
                                </w:p>
                                <w:p w:rsidR="002607B4" w:rsidRDefault="002607B4" w:rsidP="002607B4">
                                  <w:pPr>
                                    <w:pStyle w:val="Ttulo3"/>
                                    <w:jc w:val="both"/>
                                    <w:rPr>
                                      <w:u w:val="single"/>
                                      <w:lang w:val="en-US" w:bidi="es-ES"/>
                                    </w:rPr>
                                  </w:pPr>
                                  <w:r w:rsidRPr="002607B4">
                                    <w:rPr>
                                      <w:b/>
                                      <w:lang w:val="en-US" w:bidi="es-ES"/>
                                    </w:rPr>
                                    <w:t>Fileme</w:t>
                                  </w:r>
                                  <w:r w:rsidRPr="002607B4">
                                    <w:rPr>
                                      <w:lang w:val="en-US" w:bidi="es-ES"/>
                                    </w:rPr>
                                    <w:t xml:space="preserve">: Seleccione el archivo </w:t>
                                  </w:r>
                                  <w:r w:rsidRPr="002607B4">
                                    <w:rPr>
                                      <w:u w:val="single"/>
                                      <w:lang w:val="en-US" w:bidi="es-ES"/>
                                    </w:rPr>
                                    <w:t>db-company-mgmt.sql.</w:t>
                                  </w:r>
                                </w:p>
                                <w:p w:rsidR="002607B4" w:rsidRDefault="002607B4" w:rsidP="002607B4">
                                  <w:pPr>
                                    <w:rPr>
                                      <w:lang w:val="en-US" w:bidi="es-ES"/>
                                    </w:rPr>
                                  </w:pPr>
                                </w:p>
                                <w:p w:rsidR="002607B4" w:rsidRPr="002607B4" w:rsidRDefault="002607B4" w:rsidP="002607B4">
                                  <w:pPr>
                                    <w:pStyle w:val="Ttulo3"/>
                                    <w:rPr>
                                      <w:lang w:val="en-US" w:bidi="es-ES"/>
                                    </w:rPr>
                                  </w:pPr>
                                  <w:r w:rsidRPr="002607B4">
                                    <w:rPr>
                                      <w:lang w:val="en-US" w:bidi="es-ES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es-ES"/>
                                    </w:rPr>
                                    <w:t>lic en Restore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B56CAC" id="Cuadro de texto 17" o:spid="_x0000_s1037" type="#_x0000_t202" style="width:131.85pt;height:14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" fillcolor="white [3201]" stroked="f" strokeweight=".5pt">
                      <v:textbox>
                        <w:txbxContent>
                          <w:p w:rsidR="002607B4" w:rsidRDefault="002607B4" w:rsidP="002607B4">
                            <w:pPr>
                              <w:pStyle w:val="Ttulo3"/>
                              <w:rPr>
                                <w:lang w:val="es-EC" w:bidi="es-ES"/>
                              </w:rPr>
                            </w:pPr>
                            <w:r w:rsidRPr="002607B4">
                              <w:rPr>
                                <w:lang w:val="es-EC" w:bidi="es-ES"/>
                              </w:rPr>
                              <w:t>En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 la ventana Restore seleccione:</w:t>
                            </w:r>
                          </w:p>
                          <w:p w:rsidR="002607B4" w:rsidRPr="002607B4" w:rsidRDefault="002607B4" w:rsidP="002607B4">
                            <w:pPr>
                              <w:pStyle w:val="Ttulo3"/>
                              <w:rPr>
                                <w:lang w:val="en-US" w:bidi="es-ES"/>
                              </w:rPr>
                            </w:pPr>
                            <w:r w:rsidRPr="002607B4">
                              <w:rPr>
                                <w:b/>
                                <w:lang w:val="en-US" w:bidi="es-ES"/>
                              </w:rPr>
                              <w:t>Format</w:t>
                            </w:r>
                            <w:r w:rsidRPr="002607B4">
                              <w:rPr>
                                <w:lang w:val="en-US" w:bidi="es-ES"/>
                              </w:rPr>
                              <w:t>: Custom or tar</w:t>
                            </w:r>
                          </w:p>
                          <w:p w:rsidR="002607B4" w:rsidRDefault="002607B4" w:rsidP="002607B4">
                            <w:pPr>
                              <w:pStyle w:val="Ttulo3"/>
                              <w:jc w:val="both"/>
                              <w:rPr>
                                <w:u w:val="single"/>
                                <w:lang w:val="en-US" w:bidi="es-ES"/>
                              </w:rPr>
                            </w:pPr>
                            <w:r w:rsidRPr="002607B4">
                              <w:rPr>
                                <w:b/>
                                <w:lang w:val="en-US" w:bidi="es-ES"/>
                              </w:rPr>
                              <w:t>Fileme</w:t>
                            </w:r>
                            <w:r w:rsidRPr="002607B4">
                              <w:rPr>
                                <w:lang w:val="en-US" w:bidi="es-ES"/>
                              </w:rPr>
                              <w:t xml:space="preserve">: Seleccione el archivo </w:t>
                            </w:r>
                            <w:r w:rsidRPr="002607B4">
                              <w:rPr>
                                <w:u w:val="single"/>
                                <w:lang w:val="en-US" w:bidi="es-ES"/>
                              </w:rPr>
                              <w:t>db-company-mgmt.sql.</w:t>
                            </w:r>
                          </w:p>
                          <w:p w:rsidR="002607B4" w:rsidRDefault="002607B4" w:rsidP="002607B4">
                            <w:pPr>
                              <w:rPr>
                                <w:lang w:val="en-US" w:bidi="es-ES"/>
                              </w:rPr>
                            </w:pPr>
                          </w:p>
                          <w:p w:rsidR="002607B4" w:rsidRPr="002607B4" w:rsidRDefault="002607B4" w:rsidP="002607B4">
                            <w:pPr>
                              <w:pStyle w:val="Ttulo3"/>
                              <w:rPr>
                                <w:lang w:val="en-US" w:bidi="es-ES"/>
                              </w:rPr>
                            </w:pPr>
                            <w:r w:rsidRPr="002607B4">
                              <w:rPr>
                                <w:lang w:val="en-US" w:bidi="es-ES"/>
                              </w:rPr>
                              <w:t>C</w:t>
                            </w:r>
                            <w:r>
                              <w:rPr>
                                <w:lang w:val="en-US" w:bidi="es-ES"/>
                              </w:rPr>
                              <w:t>lic en Restore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191" w:type="dxa"/>
            <w:gridSpan w:val="2"/>
          </w:tcPr>
          <w:p w:rsidR="000B4502" w:rsidRDefault="000B4502"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4AC6E272" wp14:editId="4D82685F">
                      <wp:extent cx="4024173" cy="5419898"/>
                      <wp:effectExtent l="0" t="0" r="0" b="9525"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24173" cy="54198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B4502" w:rsidRDefault="005249AB" w:rsidP="000B4502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01</w:t>
                                  </w:r>
                                </w:p>
                                <w:p w:rsidR="005249AB" w:rsidRDefault="005249AB" w:rsidP="005249AB">
                                  <w:pPr>
                                    <w:pStyle w:val="Ttulo1"/>
                                  </w:pPr>
                                  <w:r>
                                    <w:rPr>
                                      <w:noProof/>
                                      <w:lang w:val="es-EC" w:eastAsia="es-EC"/>
                                    </w:rPr>
                                    <w:drawing>
                                      <wp:inline distT="0" distB="0" distL="0" distR="0" wp14:anchorId="3C93859D" wp14:editId="04557E73">
                                        <wp:extent cx="2660073" cy="2026659"/>
                                        <wp:effectExtent l="0" t="0" r="6985" b="0"/>
                                        <wp:docPr id="1" name="Imagen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95512" cy="20536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lang w:bidi="es-ES"/>
                                    </w:rPr>
                                    <w:t>02</w:t>
                                  </w:r>
                                </w:p>
                                <w:p w:rsidR="000B4502" w:rsidRDefault="000B4502" w:rsidP="000B4502">
                                  <w:pPr>
                                    <w:pStyle w:val="Ttulo2"/>
                                  </w:pPr>
                                </w:p>
                                <w:p w:rsidR="002607B4" w:rsidRDefault="005249AB" w:rsidP="002607B4">
                                  <w:pPr>
                                    <w:pStyle w:val="Ttulo3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s-EC" w:eastAsia="es-EC"/>
                                    </w:rPr>
                                    <w:drawing>
                                      <wp:inline distT="0" distB="0" distL="0" distR="0" wp14:anchorId="7778AB11" wp14:editId="1BE9A335">
                                        <wp:extent cx="3834765" cy="1884680"/>
                                        <wp:effectExtent l="0" t="0" r="0" b="1270"/>
                                        <wp:docPr id="4" name="Imagen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34765" cy="1884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2607B4" w:rsidRPr="002607B4" w:rsidRDefault="002607B4" w:rsidP="002607B4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44"/>
                                      <w:szCs w:val="32"/>
                                      <w:lang w:bidi="es-ES"/>
                                    </w:rPr>
                                  </w:pPr>
                                  <w:r w:rsidRPr="002607B4"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44"/>
                                      <w:szCs w:val="32"/>
                                      <w:lang w:bidi="es-ES"/>
                                    </w:rPr>
                                    <w:t>03</w:t>
                                  </w:r>
                                </w:p>
                                <w:p w:rsidR="000B4502" w:rsidRDefault="000B4502" w:rsidP="000B4502"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C6E272" id="Cuadro de texto 11" o:spid="_x0000_s1038" type="#_x0000_t202" style="width:316.85pt;height:4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" fillcolor="white [3201]" stroked="f" strokeweight=".5pt">
                      <v:textbox>
                        <w:txbxContent>
                          <w:p w:rsidR="000B4502" w:rsidRDefault="005249AB" w:rsidP="000B4502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01</w:t>
                            </w:r>
                          </w:p>
                          <w:p w:rsidR="005249AB" w:rsidRDefault="005249AB" w:rsidP="005249AB">
                            <w:pPr>
                              <w:pStyle w:val="Ttulo1"/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C93859D" wp14:editId="04557E73">
                                  <wp:extent cx="2660073" cy="2026659"/>
                                  <wp:effectExtent l="0" t="0" r="6985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5512" cy="2053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bidi="es-ES"/>
                              </w:rPr>
                              <w:t>02</w:t>
                            </w:r>
                          </w:p>
                          <w:p w:rsidR="000B4502" w:rsidRDefault="000B4502" w:rsidP="000B4502">
                            <w:pPr>
                              <w:pStyle w:val="Ttulo2"/>
                            </w:pPr>
                          </w:p>
                          <w:p w:rsidR="002607B4" w:rsidRDefault="005249AB" w:rsidP="002607B4">
                            <w:pPr>
                              <w:pStyle w:val="Ttulo3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7778AB11" wp14:editId="1BE9A335">
                                  <wp:extent cx="3834765" cy="1884680"/>
                                  <wp:effectExtent l="0" t="0" r="0" b="127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4765" cy="188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607B4" w:rsidRPr="002607B4" w:rsidRDefault="002607B4" w:rsidP="002607B4">
                            <w:pP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44"/>
                                <w:szCs w:val="32"/>
                                <w:lang w:bidi="es-ES"/>
                              </w:rPr>
                            </w:pPr>
                            <w:r w:rsidRPr="002607B4"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44"/>
                                <w:szCs w:val="32"/>
                                <w:lang w:bidi="es-ES"/>
                              </w:rPr>
                              <w:t>03</w:t>
                            </w:r>
                          </w:p>
                          <w:p w:rsidR="000B4502" w:rsidRDefault="000B4502" w:rsidP="000B4502"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FB6393" w:rsidTr="008212E3">
        <w:trPr>
          <w:trHeight w:val="2727"/>
        </w:trPr>
        <w:tc>
          <w:tcPr>
            <w:tcW w:w="13298" w:type="dxa"/>
            <w:gridSpan w:val="3"/>
            <w:vAlign w:val="center"/>
          </w:tcPr>
          <w:p w:rsidR="000B4502" w:rsidRPr="000B4502" w:rsidRDefault="003D3538" w:rsidP="003D3538">
            <w:pPr>
              <w:ind w:left="720" w:right="1335"/>
            </w:pPr>
            <w:r>
              <w:rPr>
                <w:lang w:bidi="es-ES"/>
              </w:rPr>
              <w:t xml:space="preserve">El usuario y la contraseña del </w:t>
            </w:r>
            <w:r>
              <w:rPr>
                <w:lang w:bidi="es-ES"/>
              </w:rPr>
              <w:t>Login Role</w:t>
            </w:r>
            <w:r>
              <w:rPr>
                <w:lang w:bidi="es-ES"/>
              </w:rPr>
              <w:t xml:space="preserve"> de la base de datos con la cual  configuramos el  DataSourse de los </w:t>
            </w:r>
            <w:r w:rsidR="008212E3">
              <w:rPr>
                <w:lang w:bidi="es-ES"/>
              </w:rPr>
              <w:t>micro servicios</w:t>
            </w:r>
            <w:r>
              <w:rPr>
                <w:lang w:bidi="es-ES"/>
              </w:rPr>
              <w:t xml:space="preserve">  son: usuario=admin, contraseña=root, se debe agregar un Login Role con estas credenciales a la base de datos con todos los </w:t>
            </w:r>
            <w:r w:rsidR="008212E3">
              <w:rPr>
                <w:lang w:bidi="es-ES"/>
              </w:rPr>
              <w:t>privilegios</w:t>
            </w:r>
            <w:r>
              <w:rPr>
                <w:lang w:bidi="es-ES"/>
              </w:rPr>
              <w:t xml:space="preserve"> </w:t>
            </w:r>
          </w:p>
        </w:tc>
      </w:tr>
      <w:tr w:rsidR="00FB6393" w:rsidTr="008212E3">
        <w:trPr>
          <w:trHeight w:val="630"/>
        </w:trPr>
        <w:tc>
          <w:tcPr>
            <w:tcW w:w="13298" w:type="dxa"/>
            <w:gridSpan w:val="3"/>
            <w:vAlign w:val="bottom"/>
          </w:tcPr>
          <w:p w:rsidR="008212E3" w:rsidRDefault="008212E3" w:rsidP="0081425F">
            <w:pPr>
              <w:ind w:left="720" w:right="1875"/>
              <w:jc w:val="right"/>
              <w:rPr>
                <w:noProof/>
                <w:lang w:bidi="es-ES"/>
              </w:rPr>
            </w:pPr>
          </w:p>
          <w:p w:rsidR="008212E3" w:rsidRDefault="008212E3" w:rsidP="0081425F">
            <w:pPr>
              <w:ind w:left="720" w:right="1875"/>
              <w:jc w:val="right"/>
              <w:rPr>
                <w:noProof/>
                <w:lang w:bidi="es-ES"/>
              </w:rPr>
            </w:pPr>
          </w:p>
          <w:p w:rsidR="008212E3" w:rsidRDefault="008212E3" w:rsidP="0081425F">
            <w:pPr>
              <w:ind w:left="720" w:right="1875"/>
              <w:jc w:val="right"/>
              <w:rPr>
                <w:noProof/>
                <w:lang w:bidi="es-ES"/>
              </w:rPr>
            </w:pPr>
          </w:p>
          <w:p w:rsidR="00A1111B" w:rsidRDefault="00A1111B" w:rsidP="008212E3">
            <w:pPr>
              <w:ind w:right="1875"/>
              <w:jc w:val="right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Página 2</w:t>
            </w:r>
          </w:p>
          <w:p w:rsidR="008212E3" w:rsidRDefault="008212E3" w:rsidP="008212E3">
            <w:pPr>
              <w:ind w:right="1875"/>
              <w:jc w:val="right"/>
              <w:rPr>
                <w:noProof/>
                <w:lang w:bidi="es-ES"/>
              </w:rPr>
            </w:pPr>
          </w:p>
          <w:p w:rsidR="008212E3" w:rsidRDefault="008212E3" w:rsidP="008212E3">
            <w:pPr>
              <w:ind w:right="1875"/>
              <w:jc w:val="right"/>
              <w:rPr>
                <w:noProof/>
                <w:lang w:bidi="es-ES"/>
              </w:rPr>
            </w:pPr>
          </w:p>
          <w:p w:rsidR="008212E3" w:rsidRDefault="008212E3" w:rsidP="008212E3">
            <w:pPr>
              <w:ind w:right="1875"/>
              <w:jc w:val="right"/>
              <w:rPr>
                <w:noProof/>
                <w:lang w:bidi="es-ES"/>
              </w:rPr>
            </w:pPr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208280</wp:posOffset>
                      </wp:positionV>
                      <wp:extent cx="3308350" cy="1289050"/>
                      <wp:effectExtent l="0" t="0" r="0" b="6350"/>
                      <wp:wrapThrough wrapText="bothSides">
                        <wp:wrapPolygon edited="0">
                          <wp:start x="373" y="0"/>
                          <wp:lineTo x="373" y="21387"/>
                          <wp:lineTo x="21144" y="21387"/>
                          <wp:lineTo x="21144" y="0"/>
                          <wp:lineTo x="373" y="0"/>
                        </wp:wrapPolygon>
                      </wp:wrapThrough>
                      <wp:docPr id="20" name="Cuadro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8350" cy="1289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212E3" w:rsidRPr="000B4502" w:rsidRDefault="008212E3" w:rsidP="008212E3">
                                  <w:pPr>
                                    <w:pStyle w:val="Ttulo"/>
                                    <w:rPr>
                                      <w:color w:val="44546A" w:themeColor="text2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lang w:bidi="es-ES"/>
                                    </w:rPr>
                                    <w:t>BackEnd</w:t>
                                  </w:r>
                                </w:p>
                                <w:p w:rsidR="008212E3" w:rsidRPr="000B4502" w:rsidRDefault="008212E3" w:rsidP="008212E3">
                                  <w:pPr>
                                    <w:pStyle w:val="Subttulo"/>
                                    <w:rPr>
                                      <w:color w:val="44546A" w:themeColor="text2"/>
                                    </w:rPr>
                                  </w:pPr>
                                  <w:r w:rsidRPr="008212E3">
                                    <w:rPr>
                                      <w:color w:val="44546A" w:themeColor="text2"/>
                                      <w:lang w:bidi="es-ES"/>
                                    </w:rPr>
                                    <w:t>company-mgmt-ws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0" o:spid="_x0000_s1039" type="#_x0000_t202" style="position:absolute;left:0;text-align:left;margin-left:4.05pt;margin-top:16.4pt;width:260.5pt;height:10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" filled="f" stroked="f" strokeweight=".5pt">
                      <v:textbox>
                        <w:txbxContent>
                          <w:p w:rsidR="008212E3" w:rsidRPr="000B4502" w:rsidRDefault="008212E3" w:rsidP="008212E3">
                            <w:pPr>
                              <w:pStyle w:val="Ttulo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  <w:lang w:bidi="es-ES"/>
                              </w:rPr>
                              <w:t>BackEnd</w:t>
                            </w:r>
                          </w:p>
                          <w:p w:rsidR="008212E3" w:rsidRPr="000B4502" w:rsidRDefault="008212E3" w:rsidP="008212E3">
                            <w:pPr>
                              <w:pStyle w:val="Subttulo"/>
                              <w:rPr>
                                <w:color w:val="44546A" w:themeColor="text2"/>
                              </w:rPr>
                            </w:pPr>
                            <w:r w:rsidRPr="008212E3">
                              <w:rPr>
                                <w:color w:val="44546A" w:themeColor="text2"/>
                                <w:lang w:bidi="es-ES"/>
                              </w:rPr>
                              <w:t>company-mgmt-ws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  <w:p w:rsidR="008212E3" w:rsidRDefault="008212E3" w:rsidP="008212E3">
            <w:pPr>
              <w:ind w:right="1875"/>
              <w:jc w:val="right"/>
              <w:rPr>
                <w:noProof/>
              </w:rPr>
            </w:pPr>
            <w:r w:rsidRPr="000B4502">
              <w:rPr>
                <w:noProof/>
                <w:lang w:val="es-EC" w:eastAsia="es-EC"/>
              </w:rPr>
              <mc:AlternateContent>
                <mc:Choice Requires="wps">
                  <w:drawing>
                    <wp:inline distT="0" distB="0" distL="0" distR="0" wp14:anchorId="4DA3818A" wp14:editId="14AD7469">
                      <wp:extent cx="2959331" cy="1512917"/>
                      <wp:effectExtent l="0" t="0" r="0" b="0"/>
                      <wp:docPr id="21" name="Cuadro de text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9331" cy="15129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212E3" w:rsidRPr="005249AB" w:rsidRDefault="008212E3" w:rsidP="008212E3">
                                  <w:pPr>
                                    <w:pStyle w:val="Sinespaciado"/>
                                    <w:ind w:right="345"/>
                                    <w:jc w:val="both"/>
                                    <w:rPr>
                                      <w:color w:val="44546A" w:themeColor="text2"/>
                                      <w:lang w:val="es-EC"/>
                                    </w:rPr>
                                  </w:pPr>
                                  <w:r>
                                    <w:rPr>
                                      <w:lang w:val="es-EC" w:bidi="es-ES"/>
                                    </w:rPr>
                                    <w:t>El repositorio de los servicio se encuentra alojado en el siguiente link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 </w:t>
                                  </w:r>
                                  <w:hyperlink r:id="rId13" w:history="1">
                                    <w:r w:rsidRPr="00C2788F">
                                      <w:rPr>
                                        <w:rStyle w:val="Hipervnculo"/>
                                        <w:lang w:val="es-EC" w:bidi="es-ES"/>
                                      </w:rPr>
                                      <w:t>https://github.com/kathysol/company-mgmt-ws</w:t>
                                    </w:r>
                                  </w:hyperlink>
                                  <w:r>
                                    <w:rPr>
                                      <w:lang w:val="es-EC" w:bidi="es-E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 , </w:t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 xml:space="preserve">la url de clonación se encuentra en el botón   </w:t>
                                  </w:r>
                                  <w:r>
                                    <w:rPr>
                                      <w:noProof/>
                                      <w:lang w:val="es-EC" w:eastAsia="es-EC"/>
                                    </w:rPr>
                                    <w:drawing>
                                      <wp:inline distT="0" distB="0" distL="0" distR="0" wp14:anchorId="34CBBCF7" wp14:editId="01192286">
                                        <wp:extent cx="980952" cy="447619"/>
                                        <wp:effectExtent l="0" t="0" r="0" b="0"/>
                                        <wp:docPr id="22" name="Imagen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0952" cy="4476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lang w:val="es-EC" w:bidi="es-E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A3818A" id="Cuadro de texto 21" o:spid="_x0000_s1040" type="#_x0000_t202" style="width:233pt;height:11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" filled="f" stroked="f" strokeweight=".5pt">
                      <v:textbox>
                        <w:txbxContent>
                          <w:p w:rsidR="008212E3" w:rsidRPr="005249AB" w:rsidRDefault="008212E3" w:rsidP="008212E3">
                            <w:pPr>
                              <w:pStyle w:val="Sinespaciado"/>
                              <w:ind w:right="345"/>
                              <w:jc w:val="both"/>
                              <w:rPr>
                                <w:color w:val="44546A" w:themeColor="text2"/>
                                <w:lang w:val="es-EC"/>
                              </w:rPr>
                            </w:pPr>
                            <w:r>
                              <w:rPr>
                                <w:lang w:val="es-EC" w:bidi="es-ES"/>
                              </w:rPr>
                              <w:t>El repositorio de los servicio se encuentra alojado en el siguiente link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 </w:t>
                            </w:r>
                            <w:hyperlink r:id="rId15" w:history="1">
                              <w:r w:rsidRPr="00C2788F">
                                <w:rPr>
                                  <w:rStyle w:val="Hipervnculo"/>
                                  <w:lang w:val="es-EC" w:bidi="es-ES"/>
                                </w:rPr>
                                <w:t>https://github.com/kathysol/company-mgmt-ws</w:t>
                              </w:r>
                            </w:hyperlink>
                            <w:r>
                              <w:rPr>
                                <w:lang w:val="es-EC" w:bidi="es-ES"/>
                              </w:rPr>
                              <w:t xml:space="preserve"> 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 , 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la url de clonación se encuentra en el botón   </w:t>
                            </w: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4CBBCF7" wp14:editId="01192286">
                                  <wp:extent cx="980952" cy="447619"/>
                                  <wp:effectExtent l="0" t="0" r="0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0952" cy="44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s-EC" w:bidi="es-ES"/>
                              </w:rPr>
                              <w:t>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392FA9" w:rsidRDefault="008212E3"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615142</wp:posOffset>
                </wp:positionH>
                <wp:positionV relativeFrom="paragraph">
                  <wp:posOffset>13161</wp:posOffset>
                </wp:positionV>
                <wp:extent cx="6384174" cy="7722523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174" cy="7722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06689" w:rsidRPr="00906689" w:rsidRDefault="008212E3" w:rsidP="008212E3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 w:rsidRPr="00906689"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Clonar el repositorio del proyecto</w:t>
                            </w:r>
                          </w:p>
                          <w:p w:rsidR="008212E3" w:rsidRDefault="00906689" w:rsidP="00906689">
                            <w:pPr>
                              <w:ind w:left="360"/>
                              <w:rPr>
                                <w:lang w:bidi="es-ES"/>
                              </w:rPr>
                            </w:pPr>
                            <w:r w:rsidRPr="00906689">
                              <w:rPr>
                                <w:lang w:val="es-EC"/>
                              </w:rPr>
                              <w:t xml:space="preserve"> Se p</w:t>
                            </w:r>
                            <w:r>
                              <w:rPr>
                                <w:lang w:val="es-EC"/>
                              </w:rPr>
                              <w:t xml:space="preserve">uede usar cualquier </w:t>
                            </w:r>
                            <w:r w:rsidRPr="00906689">
                              <w:rPr>
                                <w:lang w:val="es-EC"/>
                              </w:rPr>
                              <w:t>herramienta de administración de repositorios de Git</w:t>
                            </w:r>
                            <w:r>
                              <w:rPr>
                                <w:lang w:val="es-EC"/>
                              </w:rPr>
                              <w:t xml:space="preserve">, en este caso usaremos la que viene integrada en el IDE </w:t>
                            </w:r>
                            <w:r w:rsidRPr="000E3DDD">
                              <w:rPr>
                                <w:lang w:bidi="es-ES"/>
                              </w:rPr>
                              <w:t>IntelliJ IDEA</w:t>
                            </w:r>
                            <w:r>
                              <w:rPr>
                                <w:lang w:bidi="es-ES"/>
                              </w:rPr>
                              <w:t>.</w:t>
                            </w:r>
                          </w:p>
                          <w:p w:rsidR="00906689" w:rsidRDefault="00906689" w:rsidP="00906689">
                            <w:pPr>
                              <w:ind w:left="360"/>
                              <w:rPr>
                                <w:lang w:bidi="es-ES"/>
                              </w:rPr>
                            </w:pPr>
                          </w:p>
                          <w:p w:rsidR="00906689" w:rsidRPr="00906689" w:rsidRDefault="00906689" w:rsidP="00971621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r w:rsidRPr="00906689">
                              <w:rPr>
                                <w:lang w:val="en-US" w:bidi="es-ES"/>
                              </w:rPr>
                              <w:t xml:space="preserve">Clic en File </w:t>
                            </w:r>
                            <w:r>
                              <w:rPr>
                                <w:lang w:bidi="es-ES"/>
                              </w:rPr>
                              <w:sym w:font="Wingdings" w:char="F0E0"/>
                            </w:r>
                            <w:r w:rsidRPr="00906689">
                              <w:rPr>
                                <w:lang w:val="en-US" w:bidi="es-ES"/>
                              </w:rPr>
                              <w:t xml:space="preserve"> New </w:t>
                            </w:r>
                            <w:r>
                              <w:rPr>
                                <w:lang w:bidi="es-ES"/>
                              </w:rPr>
                              <w:sym w:font="Wingdings" w:char="F0E0"/>
                            </w:r>
                            <w:r w:rsidRPr="00906689">
                              <w:rPr>
                                <w:lang w:val="en-US" w:bidi="es-ES"/>
                              </w:rPr>
                              <w:t xml:space="preserve"> Project from VersionControl</w:t>
                            </w:r>
                          </w:p>
                          <w:p w:rsidR="00906689" w:rsidRDefault="00906689" w:rsidP="00906689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07C6DAE8" wp14:editId="7422D628">
                                  <wp:extent cx="3906982" cy="3495257"/>
                                  <wp:effectExtent l="0" t="0" r="0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2126" cy="35266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6689" w:rsidRDefault="00906689" w:rsidP="00906689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En la ventana Get from Version Control escogemos la Version control: Git, agregamos la URL para clonar el repositorio y el directorio donde se almacenará el repositorio</w:t>
                            </w:r>
                            <w:r w:rsidR="00097986">
                              <w:rPr>
                                <w:lang w:val="es-EC"/>
                              </w:rPr>
                              <w:t>.</w:t>
                            </w:r>
                          </w:p>
                          <w:p w:rsidR="00097986" w:rsidRPr="00097986" w:rsidRDefault="00097986" w:rsidP="00097986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48714726" wp14:editId="360BFDE0">
                                  <wp:extent cx="6194425" cy="2896235"/>
                                  <wp:effectExtent l="0" t="0" r="0" b="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4425" cy="2896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97986" w:rsidRPr="00097986" w:rsidRDefault="00097986" w:rsidP="00097986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906689" w:rsidRDefault="00906689" w:rsidP="00906689">
                            <w:pPr>
                              <w:pStyle w:val="Prrafodelista"/>
                              <w:rPr>
                                <w:lang w:val="es-EC"/>
                              </w:rPr>
                            </w:pPr>
                          </w:p>
                          <w:p w:rsidR="00097986" w:rsidRPr="00906689" w:rsidRDefault="00097986" w:rsidP="00906689">
                            <w:pPr>
                              <w:pStyle w:val="Prrafodelista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41" type="#_x0000_t202" style="position:absolute;margin-left:48.45pt;margin-top:1.05pt;width:502.7pt;height:60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" fillcolor="white [3201]" stroked="f" strokeweight=".5pt">
                <v:textbox>
                  <w:txbxContent>
                    <w:p w:rsidR="00906689" w:rsidRPr="00906689" w:rsidRDefault="008212E3" w:rsidP="008212E3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 w:rsidRPr="00906689"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Clonar el repositorio del proyecto</w:t>
                      </w:r>
                    </w:p>
                    <w:p w:rsidR="008212E3" w:rsidRDefault="00906689" w:rsidP="00906689">
                      <w:pPr>
                        <w:ind w:left="360"/>
                        <w:rPr>
                          <w:lang w:bidi="es-ES"/>
                        </w:rPr>
                      </w:pPr>
                      <w:r w:rsidRPr="00906689">
                        <w:rPr>
                          <w:lang w:val="es-EC"/>
                        </w:rPr>
                        <w:t xml:space="preserve"> Se p</w:t>
                      </w:r>
                      <w:r>
                        <w:rPr>
                          <w:lang w:val="es-EC"/>
                        </w:rPr>
                        <w:t xml:space="preserve">uede usar cualquier </w:t>
                      </w:r>
                      <w:r w:rsidRPr="00906689">
                        <w:rPr>
                          <w:lang w:val="es-EC"/>
                        </w:rPr>
                        <w:t>herramienta de administración de repositorios de Git</w:t>
                      </w:r>
                      <w:r>
                        <w:rPr>
                          <w:lang w:val="es-EC"/>
                        </w:rPr>
                        <w:t xml:space="preserve">, en este caso usaremos la que viene integrada en el IDE </w:t>
                      </w:r>
                      <w:r w:rsidRPr="000E3DDD">
                        <w:rPr>
                          <w:lang w:bidi="es-ES"/>
                        </w:rPr>
                        <w:t>IntelliJ IDEA</w:t>
                      </w:r>
                      <w:r>
                        <w:rPr>
                          <w:lang w:bidi="es-ES"/>
                        </w:rPr>
                        <w:t>.</w:t>
                      </w:r>
                    </w:p>
                    <w:p w:rsidR="00906689" w:rsidRDefault="00906689" w:rsidP="00906689">
                      <w:pPr>
                        <w:ind w:left="360"/>
                        <w:rPr>
                          <w:lang w:bidi="es-ES"/>
                        </w:rPr>
                      </w:pPr>
                    </w:p>
                    <w:p w:rsidR="00906689" w:rsidRPr="00906689" w:rsidRDefault="00906689" w:rsidP="00971621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r w:rsidRPr="00906689">
                        <w:rPr>
                          <w:lang w:val="en-US" w:bidi="es-ES"/>
                        </w:rPr>
                        <w:t xml:space="preserve">Clic en File </w:t>
                      </w:r>
                      <w:r>
                        <w:rPr>
                          <w:lang w:bidi="es-ES"/>
                        </w:rPr>
                        <w:sym w:font="Wingdings" w:char="F0E0"/>
                      </w:r>
                      <w:r w:rsidRPr="00906689">
                        <w:rPr>
                          <w:lang w:val="en-US" w:bidi="es-ES"/>
                        </w:rPr>
                        <w:t xml:space="preserve"> New </w:t>
                      </w:r>
                      <w:r>
                        <w:rPr>
                          <w:lang w:bidi="es-ES"/>
                        </w:rPr>
                        <w:sym w:font="Wingdings" w:char="F0E0"/>
                      </w:r>
                      <w:r w:rsidRPr="00906689">
                        <w:rPr>
                          <w:lang w:val="en-US" w:bidi="es-ES"/>
                        </w:rPr>
                        <w:t xml:space="preserve"> Project from VersionControl</w:t>
                      </w:r>
                    </w:p>
                    <w:p w:rsidR="00906689" w:rsidRDefault="00906689" w:rsidP="00906689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07C6DAE8" wp14:editId="7422D628">
                            <wp:extent cx="3906982" cy="3495257"/>
                            <wp:effectExtent l="0" t="0" r="0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2126" cy="35266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6689" w:rsidRDefault="00906689" w:rsidP="00906689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En la ventana Get from Version Control escogemos la Version control: Git, agregamos la URL para clonar el repositorio y el directorio donde se almacenará el repositorio</w:t>
                      </w:r>
                      <w:r w:rsidR="00097986">
                        <w:rPr>
                          <w:lang w:val="es-EC"/>
                        </w:rPr>
                        <w:t>.</w:t>
                      </w:r>
                    </w:p>
                    <w:p w:rsidR="00097986" w:rsidRPr="00097986" w:rsidRDefault="00097986" w:rsidP="00097986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48714726" wp14:editId="360BFDE0">
                            <wp:extent cx="6194425" cy="2896235"/>
                            <wp:effectExtent l="0" t="0" r="0" b="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4425" cy="2896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97986" w:rsidRPr="00097986" w:rsidRDefault="00097986" w:rsidP="00097986">
                      <w:pPr>
                        <w:rPr>
                          <w:lang w:val="es-EC"/>
                        </w:rPr>
                      </w:pPr>
                    </w:p>
                    <w:p w:rsidR="00906689" w:rsidRDefault="00906689" w:rsidP="00906689">
                      <w:pPr>
                        <w:pStyle w:val="Prrafodelista"/>
                        <w:rPr>
                          <w:lang w:val="es-EC"/>
                        </w:rPr>
                      </w:pPr>
                    </w:p>
                    <w:p w:rsidR="00097986" w:rsidRPr="00906689" w:rsidRDefault="00097986" w:rsidP="00906689">
                      <w:pPr>
                        <w:pStyle w:val="Prrafodelista"/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212E3" w:rsidRDefault="008212E3"/>
    <w:p w:rsidR="008212E3" w:rsidRDefault="008212E3">
      <w:r>
        <w:tab/>
      </w:r>
    </w:p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097986" w:rsidRDefault="00097986"/>
    <w:p w:rsidR="005D3BD9" w:rsidRDefault="005D3BD9" w:rsidP="005D3BD9">
      <w:pPr>
        <w:ind w:right="1875"/>
        <w:jc w:val="right"/>
        <w:rPr>
          <w:noProof/>
          <w:lang w:bidi="es-ES"/>
        </w:rPr>
      </w:pPr>
      <w:r>
        <w:rPr>
          <w:noProof/>
          <w:lang w:bidi="es-ES"/>
        </w:rPr>
        <w:t>Página 3</w:t>
      </w:r>
    </w:p>
    <w:p w:rsidR="00097986" w:rsidRDefault="00097986"/>
    <w:p w:rsidR="00097986" w:rsidRDefault="0068733C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374073</wp:posOffset>
                </wp:positionH>
                <wp:positionV relativeFrom="paragraph">
                  <wp:posOffset>35156</wp:posOffset>
                </wp:positionV>
                <wp:extent cx="6833062" cy="9858894"/>
                <wp:effectExtent l="0" t="0" r="6350" b="952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062" cy="9858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4A56" w:rsidRDefault="00CF4A56" w:rsidP="00CF4A56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Clic en Clone </w:t>
                            </w:r>
                            <w:r w:rsidRPr="00CF4A56">
                              <w:rPr>
                                <w:lang w:val="es-EC"/>
                              </w:rPr>
                              <w:t>y esperamos hasta que los componentes se carguen por completo.</w:t>
                            </w:r>
                          </w:p>
                          <w:p w:rsidR="00CF4A56" w:rsidRDefault="00CF4A56" w:rsidP="00CF4A56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765C82A5" wp14:editId="4F9C55FD">
                                  <wp:extent cx="4285714" cy="1828571"/>
                                  <wp:effectExtent l="0" t="0" r="635" b="635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5714" cy="1828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3BD9" w:rsidRDefault="005D3BD9" w:rsidP="00CF4A56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</w:p>
                          <w:p w:rsidR="005D3BD9" w:rsidRPr="00906689" w:rsidRDefault="005D3BD9" w:rsidP="005D3BD9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Descargar las dependencias</w:t>
                            </w:r>
                          </w:p>
                          <w:p w:rsidR="0068733C" w:rsidRDefault="001119F4" w:rsidP="001119F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Debemos revisar que el proyecto haga referencia a la versión del JDK de java y del gradle correcta, para ello clic sobre el proyecto </w:t>
                            </w:r>
                            <w:r w:rsidRPr="001119F4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File </w:t>
                            </w:r>
                            <w:r w:rsidRPr="001119F4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Settings</w:t>
                            </w:r>
                          </w:p>
                          <w:p w:rsidR="001119F4" w:rsidRDefault="001119F4" w:rsidP="00CF4A56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40A3028A" wp14:editId="2464263D">
                                  <wp:extent cx="3599411" cy="2267634"/>
                                  <wp:effectExtent l="0" t="0" r="127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b="6104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2706" cy="2294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19F4" w:rsidRPr="001119F4" w:rsidRDefault="001119F4" w:rsidP="001119F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 w:rsidRPr="001119F4">
                              <w:rPr>
                                <w:lang w:val="es-EC"/>
                              </w:rPr>
                              <w:t xml:space="preserve">En la ventana Settings accedemos a la opción Build, Execution, Deployment </w:t>
                            </w:r>
                            <w:r w:rsidRPr="001119F4">
                              <w:rPr>
                                <w:lang w:val="es-EC"/>
                              </w:rPr>
                              <w:sym w:font="Wingdings" w:char="F0E0"/>
                            </w:r>
                            <w:r w:rsidRPr="001119F4">
                              <w:rPr>
                                <w:lang w:val="es-EC"/>
                              </w:rPr>
                              <w:t xml:space="preserve"> Build Tools </w:t>
                            </w:r>
                            <w:r w:rsidRPr="001119F4">
                              <w:rPr>
                                <w:lang w:val="en-US"/>
                              </w:rPr>
                              <w:sym w:font="Wingdings" w:char="F0E0"/>
                            </w:r>
                            <w:r w:rsidRPr="001119F4">
                              <w:rPr>
                                <w:lang w:val="es-EC"/>
                              </w:rPr>
                              <w:t xml:space="preserve"> Gradle y revisamos que la</w:t>
                            </w:r>
                            <w:r>
                              <w:rPr>
                                <w:lang w:val="es-EC"/>
                              </w:rPr>
                              <w:t xml:space="preserve"> configuración del gradle sea la 7.5.1 y del JDK la 17.</w:t>
                            </w:r>
                          </w:p>
                          <w:p w:rsidR="001119F4" w:rsidRDefault="001119F4" w:rsidP="001119F4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53ACB5EB" wp14:editId="3D4578EC">
                                  <wp:extent cx="5093827" cy="3749040"/>
                                  <wp:effectExtent l="0" t="0" r="0" b="381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0279" cy="37832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F4A56" w:rsidRDefault="00CF4A56" w:rsidP="001119F4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CF4A56" w:rsidRDefault="00CF4A56" w:rsidP="001119F4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1119F4" w:rsidRPr="001119F4" w:rsidRDefault="001119F4" w:rsidP="001119F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42" type="#_x0000_t202" style="position:absolute;margin-left:29.45pt;margin-top:2.75pt;width:538.05pt;height:77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" fillcolor="white [3201]" stroked="f" strokeweight=".5pt">
                <v:textbox>
                  <w:txbxContent>
                    <w:p w:rsidR="00CF4A56" w:rsidRDefault="00CF4A56" w:rsidP="00CF4A56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Clic en Clone </w:t>
                      </w:r>
                      <w:r w:rsidRPr="00CF4A56">
                        <w:rPr>
                          <w:lang w:val="es-EC"/>
                        </w:rPr>
                        <w:t>y esperamos hasta que los componentes se carguen por completo.</w:t>
                      </w:r>
                    </w:p>
                    <w:p w:rsidR="00CF4A56" w:rsidRDefault="00CF4A56" w:rsidP="00CF4A56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765C82A5" wp14:editId="4F9C55FD">
                            <wp:extent cx="4285714" cy="1828571"/>
                            <wp:effectExtent l="0" t="0" r="635" b="635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5714" cy="1828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3BD9" w:rsidRDefault="005D3BD9" w:rsidP="00CF4A56">
                      <w:pPr>
                        <w:ind w:firstLine="360"/>
                        <w:rPr>
                          <w:lang w:val="es-EC"/>
                        </w:rPr>
                      </w:pPr>
                    </w:p>
                    <w:p w:rsidR="005D3BD9" w:rsidRPr="00906689" w:rsidRDefault="005D3BD9" w:rsidP="005D3BD9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Descargar las dependencias</w:t>
                      </w:r>
                    </w:p>
                    <w:p w:rsidR="0068733C" w:rsidRDefault="001119F4" w:rsidP="001119F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Debemos revisar que el proyecto haga referencia a la versión del JDK de java y del gradle correcta, para ello clic sobre el proyecto </w:t>
                      </w:r>
                      <w:r w:rsidRPr="001119F4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File </w:t>
                      </w:r>
                      <w:r w:rsidRPr="001119F4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Settings</w:t>
                      </w:r>
                    </w:p>
                    <w:p w:rsidR="001119F4" w:rsidRDefault="001119F4" w:rsidP="00CF4A56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40A3028A" wp14:editId="2464263D">
                            <wp:extent cx="3599411" cy="2267634"/>
                            <wp:effectExtent l="0" t="0" r="127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b="6104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642706" cy="22949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19F4" w:rsidRPr="001119F4" w:rsidRDefault="001119F4" w:rsidP="001119F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 w:rsidRPr="001119F4">
                        <w:rPr>
                          <w:lang w:val="es-EC"/>
                        </w:rPr>
                        <w:t xml:space="preserve">En la ventana Settings accedemos a la opción Build, Execution, Deployment </w:t>
                      </w:r>
                      <w:r w:rsidRPr="001119F4">
                        <w:rPr>
                          <w:lang w:val="es-EC"/>
                        </w:rPr>
                        <w:sym w:font="Wingdings" w:char="F0E0"/>
                      </w:r>
                      <w:r w:rsidRPr="001119F4">
                        <w:rPr>
                          <w:lang w:val="es-EC"/>
                        </w:rPr>
                        <w:t xml:space="preserve"> Build Tools </w:t>
                      </w:r>
                      <w:r w:rsidRPr="001119F4">
                        <w:rPr>
                          <w:lang w:val="en-US"/>
                        </w:rPr>
                        <w:sym w:font="Wingdings" w:char="F0E0"/>
                      </w:r>
                      <w:r w:rsidRPr="001119F4">
                        <w:rPr>
                          <w:lang w:val="es-EC"/>
                        </w:rPr>
                        <w:t xml:space="preserve"> Gradle y revisamos que la</w:t>
                      </w:r>
                      <w:r>
                        <w:rPr>
                          <w:lang w:val="es-EC"/>
                        </w:rPr>
                        <w:t xml:space="preserve"> configuración del gradle sea la 7.5.1 y del JDK la 17.</w:t>
                      </w:r>
                    </w:p>
                    <w:p w:rsidR="001119F4" w:rsidRDefault="001119F4" w:rsidP="001119F4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53ACB5EB" wp14:editId="3D4578EC">
                            <wp:extent cx="5093827" cy="3749040"/>
                            <wp:effectExtent l="0" t="0" r="0" b="381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0279" cy="37832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F4A56" w:rsidRDefault="00CF4A56" w:rsidP="001119F4">
                      <w:pPr>
                        <w:rPr>
                          <w:lang w:val="es-EC"/>
                        </w:rPr>
                      </w:pPr>
                    </w:p>
                    <w:p w:rsidR="00CF4A56" w:rsidRDefault="00CF4A56" w:rsidP="001119F4">
                      <w:pPr>
                        <w:rPr>
                          <w:lang w:val="es-EC"/>
                        </w:rPr>
                      </w:pPr>
                    </w:p>
                    <w:p w:rsidR="001119F4" w:rsidRPr="001119F4" w:rsidRDefault="001119F4" w:rsidP="001119F4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97986" w:rsidRDefault="0009798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CF4A56" w:rsidRDefault="00CF4A56"/>
    <w:p w:rsidR="005D3BD9" w:rsidRDefault="005D3BD9" w:rsidP="005D3BD9">
      <w:pPr>
        <w:ind w:right="1875"/>
        <w:jc w:val="right"/>
        <w:rPr>
          <w:noProof/>
          <w:lang w:bidi="es-ES"/>
        </w:rPr>
      </w:pPr>
      <w:r>
        <w:rPr>
          <w:noProof/>
          <w:lang w:bidi="es-ES"/>
        </w:rPr>
        <w:t>Página 4</w:t>
      </w:r>
    </w:p>
    <w:p w:rsidR="00CF4A56" w:rsidRDefault="00CF4A56"/>
    <w:p w:rsidR="00CF4A56" w:rsidRDefault="00CF4A56"/>
    <w:p w:rsidR="00CF4A56" w:rsidRDefault="005D3BD9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608DFB" wp14:editId="70337B7F">
                <wp:simplePos x="0" y="0"/>
                <wp:positionH relativeFrom="column">
                  <wp:posOffset>374073</wp:posOffset>
                </wp:positionH>
                <wp:positionV relativeFrom="paragraph">
                  <wp:posOffset>37696</wp:posOffset>
                </wp:positionV>
                <wp:extent cx="6832600" cy="9700953"/>
                <wp:effectExtent l="0" t="0" r="635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970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F4A56" w:rsidRDefault="00CF4A56" w:rsidP="00CF4A56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 w:rsidRPr="00CF4A56">
                              <w:rPr>
                                <w:lang w:val="es-EC"/>
                              </w:rPr>
                              <w:t>Para asegurarnos que las dependencias de gradle se hayan descargado correctamente refrescaremos las mismas dando clic en el apartado de gradle en la parte superior derecha y luego daremos clic en el botón con el ícono de load(cargando) en el mismo apartado.</w:t>
                            </w:r>
                            <w:r w:rsidRPr="00CF4A56">
                              <w:rPr>
                                <w:noProof/>
                                <w:lang w:val="es-EC" w:eastAsia="es-EC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1085241A" wp14:editId="5FA204C7">
                                  <wp:extent cx="3733165" cy="2693323"/>
                                  <wp:effectExtent l="0" t="0" r="635" b="0"/>
                                  <wp:docPr id="36" name="Imagen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b="357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3333" cy="2693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3BD9" w:rsidRDefault="005D3BD9" w:rsidP="005D3BD9">
                            <w:pPr>
                              <w:pStyle w:val="Prrafodelista"/>
                              <w:rPr>
                                <w:noProof/>
                                <w:lang w:val="es-EC" w:eastAsia="es-EC"/>
                              </w:rPr>
                            </w:pPr>
                          </w:p>
                          <w:p w:rsidR="005D3BD9" w:rsidRPr="00906689" w:rsidRDefault="005D3BD9" w:rsidP="005D3BD9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Correr la aplicación</w:t>
                            </w:r>
                          </w:p>
                          <w:p w:rsidR="005D3BD9" w:rsidRPr="00CF4A56" w:rsidRDefault="005D3BD9" w:rsidP="005D3BD9">
                            <w:pPr>
                              <w:pStyle w:val="Prrafodelista"/>
                              <w:rPr>
                                <w:lang w:val="es-EC"/>
                              </w:rPr>
                            </w:pPr>
                          </w:p>
                          <w:p w:rsidR="00CF4A56" w:rsidRDefault="004C2E0E" w:rsidP="004C2E0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Para correr la aplicación en el mismo servidor de spring boot simplemente nos situamos en la clase </w:t>
                            </w:r>
                            <w:r w:rsidRPr="004C2E0E">
                              <w:rPr>
                                <w:lang w:val="es-EC"/>
                              </w:rPr>
                              <w:t>CompanyMgmtApplication</w:t>
                            </w:r>
                            <w:r>
                              <w:rPr>
                                <w:lang w:val="es-EC"/>
                              </w:rPr>
                              <w:t xml:space="preserve"> </w:t>
                            </w:r>
                            <w:r w:rsidRPr="004C2E0E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botón menú </w:t>
                            </w:r>
                            <w:r w:rsidRPr="004C2E0E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Run</w:t>
                            </w:r>
                          </w:p>
                          <w:p w:rsidR="00CF4A56" w:rsidRDefault="004C2E0E" w:rsidP="005D3BD9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57A24A92" wp14:editId="606C4E77">
                                  <wp:extent cx="3609501" cy="4254671"/>
                                  <wp:effectExtent l="0" t="0" r="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5939" cy="4309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F4A56" w:rsidRDefault="00CF4A56" w:rsidP="00CF4A56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CF4A56" w:rsidRDefault="00CF4A56" w:rsidP="00CF4A56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CF4A56" w:rsidRPr="001119F4" w:rsidRDefault="00CF4A56" w:rsidP="00CF4A56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08DFB" id="Cuadro de texto 32" o:spid="_x0000_s1043" type="#_x0000_t202" style="position:absolute;margin-left:29.45pt;margin-top:2.95pt;width:538pt;height:76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" fillcolor="white [3201]" stroked="f" strokeweight=".5pt">
                <v:textbox>
                  <w:txbxContent>
                    <w:p w:rsidR="00CF4A56" w:rsidRDefault="00CF4A56" w:rsidP="00CF4A56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 w:rsidRPr="00CF4A56">
                        <w:rPr>
                          <w:lang w:val="es-EC"/>
                        </w:rPr>
                        <w:t>Para asegurarnos que las dependencias de gradle se hayan descargado correctamente refrescaremos las mismas dando clic en el apartado de gradle en la parte superior derecha y luego daremos clic en el botón con el ícono de load(cargando) en el mismo apartado.</w:t>
                      </w:r>
                      <w:r w:rsidRPr="00CF4A56">
                        <w:rPr>
                          <w:noProof/>
                          <w:lang w:val="es-EC" w:eastAsia="es-EC"/>
                        </w:rPr>
                        <w:t xml:space="preserve"> </w:t>
                      </w: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1085241A" wp14:editId="5FA204C7">
                            <wp:extent cx="3733165" cy="2693323"/>
                            <wp:effectExtent l="0" t="0" r="635" b="0"/>
                            <wp:docPr id="36" name="Imagen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1"/>
                                    <a:srcRect b="357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33333" cy="269344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3BD9" w:rsidRDefault="005D3BD9" w:rsidP="005D3BD9">
                      <w:pPr>
                        <w:pStyle w:val="Prrafodelista"/>
                        <w:rPr>
                          <w:noProof/>
                          <w:lang w:val="es-EC" w:eastAsia="es-EC"/>
                        </w:rPr>
                      </w:pPr>
                    </w:p>
                    <w:p w:rsidR="005D3BD9" w:rsidRPr="00906689" w:rsidRDefault="005D3BD9" w:rsidP="005D3BD9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Correr la aplicación</w:t>
                      </w:r>
                    </w:p>
                    <w:p w:rsidR="005D3BD9" w:rsidRPr="00CF4A56" w:rsidRDefault="005D3BD9" w:rsidP="005D3BD9">
                      <w:pPr>
                        <w:pStyle w:val="Prrafodelista"/>
                        <w:rPr>
                          <w:lang w:val="es-EC"/>
                        </w:rPr>
                      </w:pPr>
                    </w:p>
                    <w:p w:rsidR="00CF4A56" w:rsidRDefault="004C2E0E" w:rsidP="004C2E0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Para correr la aplicación en el mismo servidor de spring boot simplemente nos situamos en la clase </w:t>
                      </w:r>
                      <w:r w:rsidRPr="004C2E0E">
                        <w:rPr>
                          <w:lang w:val="es-EC"/>
                        </w:rPr>
                        <w:t>CompanyMgmtApplication</w:t>
                      </w:r>
                      <w:r>
                        <w:rPr>
                          <w:lang w:val="es-EC"/>
                        </w:rPr>
                        <w:t xml:space="preserve"> </w:t>
                      </w:r>
                      <w:r w:rsidRPr="004C2E0E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botón menú </w:t>
                      </w:r>
                      <w:r w:rsidRPr="004C2E0E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Run</w:t>
                      </w:r>
                    </w:p>
                    <w:p w:rsidR="00CF4A56" w:rsidRDefault="004C2E0E" w:rsidP="005D3BD9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57A24A92" wp14:editId="606C4E77">
                            <wp:extent cx="3609501" cy="4254671"/>
                            <wp:effectExtent l="0" t="0" r="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5939" cy="4309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F4A56" w:rsidRDefault="00CF4A56" w:rsidP="00CF4A56">
                      <w:pPr>
                        <w:rPr>
                          <w:lang w:val="es-EC"/>
                        </w:rPr>
                      </w:pPr>
                    </w:p>
                    <w:p w:rsidR="00CF4A56" w:rsidRDefault="00CF4A56" w:rsidP="00CF4A56">
                      <w:pPr>
                        <w:rPr>
                          <w:lang w:val="es-EC"/>
                        </w:rPr>
                      </w:pPr>
                    </w:p>
                    <w:p w:rsidR="00CF4A56" w:rsidRPr="001119F4" w:rsidRDefault="00CF4A56" w:rsidP="00CF4A56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F4A56" w:rsidRDefault="00CF4A56"/>
    <w:p w:rsidR="00CF4A56" w:rsidRDefault="00CF4A56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4C2E0E" w:rsidRDefault="004C2E0E"/>
    <w:p w:rsidR="005D3BD9" w:rsidRDefault="005D3BD9" w:rsidP="005D3BD9">
      <w:pPr>
        <w:ind w:right="1875"/>
        <w:jc w:val="right"/>
        <w:rPr>
          <w:noProof/>
          <w:lang w:bidi="es-ES"/>
        </w:rPr>
      </w:pPr>
      <w:r>
        <w:rPr>
          <w:noProof/>
          <w:lang w:bidi="es-ES"/>
        </w:rPr>
        <w:t>Página 5</w:t>
      </w:r>
    </w:p>
    <w:p w:rsidR="004C2E0E" w:rsidRDefault="004C2E0E"/>
    <w:p w:rsidR="004C2E0E" w:rsidRDefault="004C2E0E"/>
    <w:p w:rsidR="004C2E0E" w:rsidRDefault="004C2E0E"/>
    <w:p w:rsidR="004C2E0E" w:rsidRDefault="004C2E0E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BDA6E8" wp14:editId="02B8DC17">
                <wp:simplePos x="0" y="0"/>
                <wp:positionH relativeFrom="column">
                  <wp:posOffset>374073</wp:posOffset>
                </wp:positionH>
                <wp:positionV relativeFrom="paragraph">
                  <wp:posOffset>31288</wp:posOffset>
                </wp:positionV>
                <wp:extent cx="6833062" cy="7240386"/>
                <wp:effectExtent l="0" t="0" r="635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062" cy="7240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2E0E" w:rsidRDefault="004C2E0E" w:rsidP="004C2E0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Esperamos a que el el servidor Spring Boot inicie</w:t>
                            </w:r>
                          </w:p>
                          <w:p w:rsidR="004C2E0E" w:rsidRPr="004C2E0E" w:rsidRDefault="004C2E0E" w:rsidP="004C2E0E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FAF4DAF" wp14:editId="72494815">
                                  <wp:extent cx="6643370" cy="2502535"/>
                                  <wp:effectExtent l="0" t="0" r="508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2502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2E0E" w:rsidRDefault="004C2E0E" w:rsidP="004C2E0E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Una vez que Spring Boot haya inciado los servicios ya serán accesibles dese el puerto </w:t>
                            </w:r>
                            <w:r>
                              <w:rPr>
                                <w:rFonts w:ascii="Segoe UI" w:hAnsi="Segoe UI" w:cs="Segoe UI"/>
                                <w:color w:val="FFFFFF"/>
                                <w:sz w:val="18"/>
                                <w:szCs w:val="18"/>
                                <w:shd w:val="clear" w:color="auto" w:fill="212121"/>
                              </w:rPr>
                              <w:t>http://localhost:3333/api/</w:t>
                            </w:r>
                          </w:p>
                          <w:p w:rsidR="004C2E0E" w:rsidRDefault="004C2E0E" w:rsidP="004C2E0E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ED99698" wp14:editId="3C405F0F">
                                  <wp:extent cx="6643370" cy="1600835"/>
                                  <wp:effectExtent l="0" t="0" r="5080" b="0"/>
                                  <wp:docPr id="43" name="Imagen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160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2E0E" w:rsidRDefault="004C2E0E" w:rsidP="005D3BD9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Se puede generar el jar </w:t>
                            </w:r>
                            <w:r w:rsidR="005D3BD9">
                              <w:rPr>
                                <w:lang w:val="es-EC"/>
                              </w:rPr>
                              <w:t>c</w:t>
                            </w:r>
                            <w:r>
                              <w:rPr>
                                <w:lang w:val="es-EC"/>
                              </w:rPr>
                              <w:t>ompany-mgmt</w:t>
                            </w:r>
                            <w:r w:rsidR="005D3BD9">
                              <w:rPr>
                                <w:lang w:val="es-EC"/>
                              </w:rPr>
                              <w:t xml:space="preserve">-0.0.1-SNAPSHOT.jar desde la consola con el comando </w:t>
                            </w:r>
                            <w:r w:rsidR="005D3BD9" w:rsidRPr="005D3BD9">
                              <w:rPr>
                                <w:lang w:val="es-EC"/>
                              </w:rPr>
                              <w:t>gradle clean build --refresh-dependencies</w:t>
                            </w:r>
                            <w:r w:rsidR="005D3BD9">
                              <w:rPr>
                                <w:lang w:val="es-EC"/>
                              </w:rPr>
                              <w:t>.</w:t>
                            </w:r>
                          </w:p>
                          <w:p w:rsidR="005D3BD9" w:rsidRPr="005D3BD9" w:rsidRDefault="005D3BD9" w:rsidP="005D3BD9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6E3BA78F" wp14:editId="68146ABC">
                                  <wp:extent cx="6643370" cy="1319530"/>
                                  <wp:effectExtent l="0" t="0" r="5080" b="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131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2E0E" w:rsidRDefault="004C2E0E" w:rsidP="004C2E0E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4C2E0E" w:rsidRDefault="004C2E0E" w:rsidP="004C2E0E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4C2E0E" w:rsidRPr="001119F4" w:rsidRDefault="004C2E0E" w:rsidP="005D3BD9">
                            <w:pPr>
                              <w:pStyle w:val="Prrafodelista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DA6E8" id="Cuadro de texto 38" o:spid="_x0000_s1044" type="#_x0000_t202" style="position:absolute;margin-left:29.45pt;margin-top:2.45pt;width:538.05pt;height:57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" fillcolor="white [3201]" stroked="f" strokeweight=".5pt">
                <v:textbox>
                  <w:txbxContent>
                    <w:p w:rsidR="004C2E0E" w:rsidRDefault="004C2E0E" w:rsidP="004C2E0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Esperamos a que el el servidor Spring Boot inicie</w:t>
                      </w:r>
                    </w:p>
                    <w:p w:rsidR="004C2E0E" w:rsidRPr="004C2E0E" w:rsidRDefault="004C2E0E" w:rsidP="004C2E0E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3FAF4DAF" wp14:editId="72494815">
                            <wp:extent cx="6643370" cy="2502535"/>
                            <wp:effectExtent l="0" t="0" r="508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2502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2E0E" w:rsidRDefault="004C2E0E" w:rsidP="004C2E0E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Una vez que Spring Boot haya inciado los servicios ya serán accesibles dese el puerto </w:t>
                      </w:r>
                      <w:r>
                        <w:rPr>
                          <w:rFonts w:ascii="Segoe UI" w:hAnsi="Segoe UI" w:cs="Segoe UI"/>
                          <w:color w:val="FFFFFF"/>
                          <w:sz w:val="18"/>
                          <w:szCs w:val="18"/>
                          <w:shd w:val="clear" w:color="auto" w:fill="212121"/>
                        </w:rPr>
                        <w:t>http://localhost:3333/api/</w:t>
                      </w:r>
                    </w:p>
                    <w:p w:rsidR="004C2E0E" w:rsidRDefault="004C2E0E" w:rsidP="004C2E0E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3ED99698" wp14:editId="3C405F0F">
                            <wp:extent cx="6643370" cy="1600835"/>
                            <wp:effectExtent l="0" t="0" r="5080" b="0"/>
                            <wp:docPr id="43" name="Imagen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160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2E0E" w:rsidRDefault="004C2E0E" w:rsidP="005D3BD9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Se puede generar el jar </w:t>
                      </w:r>
                      <w:r w:rsidR="005D3BD9">
                        <w:rPr>
                          <w:lang w:val="es-EC"/>
                        </w:rPr>
                        <w:t>c</w:t>
                      </w:r>
                      <w:r>
                        <w:rPr>
                          <w:lang w:val="es-EC"/>
                        </w:rPr>
                        <w:t>ompany-mgmt</w:t>
                      </w:r>
                      <w:r w:rsidR="005D3BD9">
                        <w:rPr>
                          <w:lang w:val="es-EC"/>
                        </w:rPr>
                        <w:t xml:space="preserve">-0.0.1-SNAPSHOT.jar desde la consola con el comando </w:t>
                      </w:r>
                      <w:r w:rsidR="005D3BD9" w:rsidRPr="005D3BD9">
                        <w:rPr>
                          <w:lang w:val="es-EC"/>
                        </w:rPr>
                        <w:t>gradle clean build --refresh-dependencies</w:t>
                      </w:r>
                      <w:r w:rsidR="005D3BD9">
                        <w:rPr>
                          <w:lang w:val="es-EC"/>
                        </w:rPr>
                        <w:t>.</w:t>
                      </w:r>
                    </w:p>
                    <w:p w:rsidR="005D3BD9" w:rsidRPr="005D3BD9" w:rsidRDefault="005D3BD9" w:rsidP="005D3BD9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6E3BA78F" wp14:editId="68146ABC">
                            <wp:extent cx="6643370" cy="1319530"/>
                            <wp:effectExtent l="0" t="0" r="5080" b="0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131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2E0E" w:rsidRDefault="004C2E0E" w:rsidP="004C2E0E">
                      <w:pPr>
                        <w:rPr>
                          <w:lang w:val="es-EC"/>
                        </w:rPr>
                      </w:pPr>
                    </w:p>
                    <w:p w:rsidR="004C2E0E" w:rsidRDefault="004C2E0E" w:rsidP="004C2E0E">
                      <w:pPr>
                        <w:rPr>
                          <w:lang w:val="es-EC"/>
                        </w:rPr>
                      </w:pPr>
                    </w:p>
                    <w:p w:rsidR="004C2E0E" w:rsidRPr="001119F4" w:rsidRDefault="004C2E0E" w:rsidP="005D3BD9">
                      <w:pPr>
                        <w:pStyle w:val="Prrafodelista"/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C2E0E" w:rsidRDefault="004C2E0E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/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  <w:r w:rsidRPr="005D3BD9">
        <w:rPr>
          <w:noProof/>
          <w:lang w:bidi="es-ES"/>
        </w:rPr>
        <w:t xml:space="preserve"> </w:t>
      </w:r>
      <w:r>
        <w:rPr>
          <w:noProof/>
          <w:lang w:bidi="es-ES"/>
        </w:rPr>
        <w:t>Página 6</w:t>
      </w: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8A1C75" w:rsidRDefault="008A1C75" w:rsidP="005D3BD9">
      <w:pPr>
        <w:ind w:right="1875"/>
        <w:jc w:val="right"/>
        <w:rPr>
          <w:noProof/>
          <w:lang w:bidi="es-ES"/>
        </w:rPr>
      </w:pPr>
      <w:r w:rsidRPr="000B450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6128A6" wp14:editId="4A6118DC">
                <wp:simplePos x="0" y="0"/>
                <wp:positionH relativeFrom="column">
                  <wp:posOffset>367204</wp:posOffset>
                </wp:positionH>
                <wp:positionV relativeFrom="paragraph">
                  <wp:posOffset>4907</wp:posOffset>
                </wp:positionV>
                <wp:extent cx="3308350" cy="1289050"/>
                <wp:effectExtent l="0" t="0" r="0" b="6350"/>
                <wp:wrapThrough wrapText="bothSides">
                  <wp:wrapPolygon edited="0">
                    <wp:start x="373" y="0"/>
                    <wp:lineTo x="373" y="21387"/>
                    <wp:lineTo x="21144" y="21387"/>
                    <wp:lineTo x="21144" y="0"/>
                    <wp:lineTo x="373" y="0"/>
                  </wp:wrapPolygon>
                </wp:wrapThrough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1289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1C75" w:rsidRPr="000B4502" w:rsidRDefault="008A1C75" w:rsidP="008A1C75">
                            <w:pPr>
                              <w:pStyle w:val="Ttulo"/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color w:val="44546A" w:themeColor="text2"/>
                                <w:lang w:bidi="es-ES"/>
                              </w:rPr>
                              <w:t>FrondEnd</w:t>
                            </w:r>
                          </w:p>
                          <w:p w:rsidR="008A1C75" w:rsidRPr="000B4502" w:rsidRDefault="008A1C75" w:rsidP="008A1C75">
                            <w:pPr>
                              <w:pStyle w:val="Subttulo"/>
                              <w:rPr>
                                <w:color w:val="44546A" w:themeColor="text2"/>
                              </w:rPr>
                            </w:pPr>
                            <w:r w:rsidRPr="008212E3">
                              <w:rPr>
                                <w:color w:val="44546A" w:themeColor="text2"/>
                                <w:lang w:bidi="es-ES"/>
                              </w:rPr>
                              <w:t>company-mgmt-</w:t>
                            </w:r>
                            <w:r>
                              <w:rPr>
                                <w:color w:val="44546A" w:themeColor="text2"/>
                                <w:lang w:bidi="es-ES"/>
                              </w:rPr>
                              <w:t>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128A6" id="Cuadro de texto 45" o:spid="_x0000_s1045" type="#_x0000_t202" style="position:absolute;left:0;text-align:left;margin-left:28.9pt;margin-top:.4pt;width:260.5pt;height:10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" filled="f" stroked="f" strokeweight=".5pt">
                <v:textbox>
                  <w:txbxContent>
                    <w:p w:rsidR="008A1C75" w:rsidRPr="000B4502" w:rsidRDefault="008A1C75" w:rsidP="008A1C75">
                      <w:pPr>
                        <w:pStyle w:val="Ttulo"/>
                        <w:rPr>
                          <w:color w:val="44546A" w:themeColor="text2"/>
                        </w:rPr>
                      </w:pPr>
                      <w:r>
                        <w:rPr>
                          <w:color w:val="44546A" w:themeColor="text2"/>
                          <w:lang w:bidi="es-ES"/>
                        </w:rPr>
                        <w:t>FrondEnd</w:t>
                      </w:r>
                    </w:p>
                    <w:p w:rsidR="008A1C75" w:rsidRPr="000B4502" w:rsidRDefault="008A1C75" w:rsidP="008A1C75">
                      <w:pPr>
                        <w:pStyle w:val="Subttulo"/>
                        <w:rPr>
                          <w:color w:val="44546A" w:themeColor="text2"/>
                        </w:rPr>
                      </w:pPr>
                      <w:r w:rsidRPr="008212E3">
                        <w:rPr>
                          <w:color w:val="44546A" w:themeColor="text2"/>
                          <w:lang w:bidi="es-ES"/>
                        </w:rPr>
                        <w:t>company-mgmt-</w:t>
                      </w:r>
                      <w:r>
                        <w:rPr>
                          <w:color w:val="44546A" w:themeColor="text2"/>
                          <w:lang w:bidi="es-ES"/>
                        </w:rPr>
                        <w:t>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B3AF5" w:rsidRPr="000B4502">
        <w:rPr>
          <w:noProof/>
          <w:lang w:val="es-EC" w:eastAsia="es-EC"/>
        </w:rPr>
        <mc:AlternateContent>
          <mc:Choice Requires="wps">
            <w:drawing>
              <wp:inline distT="0" distB="0" distL="0" distR="0" wp14:anchorId="30595083" wp14:editId="6D72795E">
                <wp:extent cx="2660073" cy="1512917"/>
                <wp:effectExtent l="0" t="0" r="0" b="0"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73" cy="15129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3AF5" w:rsidRPr="005249AB" w:rsidRDefault="00BB3AF5" w:rsidP="00BB3AF5">
                            <w:pPr>
                              <w:pStyle w:val="Sinespaciado"/>
                              <w:ind w:right="345"/>
                              <w:jc w:val="both"/>
                              <w:rPr>
                                <w:color w:val="44546A" w:themeColor="text2"/>
                                <w:lang w:val="es-EC"/>
                              </w:rPr>
                            </w:pPr>
                            <w:r>
                              <w:rPr>
                                <w:lang w:val="es-EC" w:bidi="es-ES"/>
                              </w:rPr>
                              <w:t xml:space="preserve">El repositorio de los servicio se encuentra alojado en el siguiente link </w:t>
                            </w:r>
                            <w:hyperlink r:id="rId26" w:history="1">
                              <w:r w:rsidRPr="00C2788F">
                                <w:rPr>
                                  <w:rStyle w:val="Hipervnculo"/>
                                  <w:lang w:val="es-EC" w:bidi="es-ES"/>
                                </w:rPr>
                                <w:t>https://github.com/kathysol/company-mgmt-ng</w:t>
                              </w:r>
                            </w:hyperlink>
                            <w:r>
                              <w:rPr>
                                <w:lang w:val="es-EC" w:bidi="es-ES"/>
                              </w:rPr>
                              <w:t xml:space="preserve"> </w:t>
                            </w:r>
                            <w:r>
                              <w:rPr>
                                <w:lang w:val="es-EC" w:bidi="es-ES"/>
                              </w:rPr>
                              <w:t xml:space="preserve">, la url de clonación se encuentra en el botón   </w:t>
                            </w: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68D0F77" wp14:editId="5C9725AA">
                                  <wp:extent cx="980952" cy="447619"/>
                                  <wp:effectExtent l="0" t="0" r="0" b="0"/>
                                  <wp:docPr id="47" name="Imagen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0952" cy="44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s-EC" w:bidi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595083" id="Cuadro de texto 46" o:spid="_x0000_s1046" type="#_x0000_t202" style="width:209.45pt;height:11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" filled="f" stroked="f" strokeweight=".5pt">
                <v:textbox>
                  <w:txbxContent>
                    <w:p w:rsidR="00BB3AF5" w:rsidRPr="005249AB" w:rsidRDefault="00BB3AF5" w:rsidP="00BB3AF5">
                      <w:pPr>
                        <w:pStyle w:val="Sinespaciado"/>
                        <w:ind w:right="345"/>
                        <w:jc w:val="both"/>
                        <w:rPr>
                          <w:color w:val="44546A" w:themeColor="text2"/>
                          <w:lang w:val="es-EC"/>
                        </w:rPr>
                      </w:pPr>
                      <w:r>
                        <w:rPr>
                          <w:lang w:val="es-EC" w:bidi="es-ES"/>
                        </w:rPr>
                        <w:t xml:space="preserve">El repositorio de los servicio se encuentra alojado en el siguiente link </w:t>
                      </w:r>
                      <w:hyperlink r:id="rId27" w:history="1">
                        <w:r w:rsidRPr="00C2788F">
                          <w:rPr>
                            <w:rStyle w:val="Hipervnculo"/>
                            <w:lang w:val="es-EC" w:bidi="es-ES"/>
                          </w:rPr>
                          <w:t>https://github.com/kathysol/company-mgmt-ng</w:t>
                        </w:r>
                      </w:hyperlink>
                      <w:r>
                        <w:rPr>
                          <w:lang w:val="es-EC" w:bidi="es-ES"/>
                        </w:rPr>
                        <w:t xml:space="preserve"> </w:t>
                      </w:r>
                      <w:r>
                        <w:rPr>
                          <w:lang w:val="es-EC" w:bidi="es-ES"/>
                        </w:rPr>
                        <w:t xml:space="preserve">, la url de clonación se encuentra en el botón   </w:t>
                      </w: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368D0F77" wp14:editId="5C9725AA">
                            <wp:extent cx="980952" cy="447619"/>
                            <wp:effectExtent l="0" t="0" r="0" b="0"/>
                            <wp:docPr id="47" name="Imagen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0952" cy="447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s-EC" w:bidi="es-ES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A1C75" w:rsidRDefault="008A1C75" w:rsidP="008A1C75">
      <w:pPr>
        <w:spacing w:line="259" w:lineRule="auto"/>
        <w:rPr>
          <w:noProof/>
          <w:lang w:bidi="es-E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42E52B" wp14:editId="3A5E93B0">
                <wp:simplePos x="0" y="0"/>
                <wp:positionH relativeFrom="column">
                  <wp:posOffset>606367</wp:posOffset>
                </wp:positionH>
                <wp:positionV relativeFrom="paragraph">
                  <wp:posOffset>10795</wp:posOffset>
                </wp:positionV>
                <wp:extent cx="6384174" cy="7722523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174" cy="7722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B3AF5" w:rsidRPr="00BB3AF5" w:rsidRDefault="00BB3AF5" w:rsidP="00BB3AF5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 w:rsidRPr="00BB3AF5"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Clonar el repositorio del proyecto</w:t>
                            </w:r>
                          </w:p>
                          <w:p w:rsidR="00BB3AF5" w:rsidRDefault="00BB3AF5" w:rsidP="00BB3AF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 w:rsidRPr="00906689">
                              <w:rPr>
                                <w:lang w:val="es-EC"/>
                              </w:rPr>
                              <w:t xml:space="preserve"> Se p</w:t>
                            </w:r>
                            <w:r>
                              <w:rPr>
                                <w:lang w:val="es-EC"/>
                              </w:rPr>
                              <w:t xml:space="preserve">uede usar cualquier </w:t>
                            </w:r>
                            <w:r w:rsidRPr="00906689">
                              <w:rPr>
                                <w:lang w:val="es-EC"/>
                              </w:rPr>
                              <w:t>herramienta de administración de repositorios de Git</w:t>
                            </w:r>
                            <w:r>
                              <w:rPr>
                                <w:lang w:val="es-EC"/>
                              </w:rPr>
                              <w:t xml:space="preserve">, en este caso usaremos la que viene integrada </w:t>
                            </w:r>
                            <w:r>
                              <w:rPr>
                                <w:lang w:val="es-EC"/>
                              </w:rPr>
                              <w:t>en Visual Studio Code.</w:t>
                            </w:r>
                          </w:p>
                          <w:p w:rsidR="00BB3AF5" w:rsidRPr="00906689" w:rsidRDefault="00BB3AF5" w:rsidP="00BB3AF5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r w:rsidRPr="00906689">
                              <w:rPr>
                                <w:lang w:val="en-US" w:bidi="es-ES"/>
                              </w:rPr>
                              <w:t xml:space="preserve">Clic en </w:t>
                            </w:r>
                            <w:r w:rsidR="00C46029">
                              <w:rPr>
                                <w:lang w:val="en-US" w:bidi="es-ES"/>
                              </w:rPr>
                              <w:t>View</w:t>
                            </w:r>
                            <w:r w:rsidRPr="00906689">
                              <w:rPr>
                                <w:lang w:val="en-US" w:bidi="es-ES"/>
                              </w:rPr>
                              <w:t xml:space="preserve"> </w:t>
                            </w:r>
                            <w:r>
                              <w:rPr>
                                <w:lang w:bidi="es-ES"/>
                              </w:rPr>
                              <w:sym w:font="Wingdings" w:char="F0E0"/>
                            </w:r>
                            <w:r w:rsidRPr="00906689">
                              <w:rPr>
                                <w:lang w:val="en-US" w:bidi="es-ES"/>
                              </w:rPr>
                              <w:t xml:space="preserve"> </w:t>
                            </w:r>
                            <w:r w:rsidR="00C46029">
                              <w:rPr>
                                <w:lang w:val="en-US" w:bidi="es-ES"/>
                              </w:rPr>
                              <w:t>Command Palette</w:t>
                            </w:r>
                          </w:p>
                          <w:p w:rsidR="00BB3AF5" w:rsidRPr="00C46029" w:rsidRDefault="00C46029" w:rsidP="00BB3A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4D0AB5CC" wp14:editId="6A939CD9">
                                  <wp:extent cx="6194425" cy="2940050"/>
                                  <wp:effectExtent l="0" t="0" r="0" b="0"/>
                                  <wp:docPr id="51" name="Imagen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4425" cy="294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B3AF5" w:rsidRDefault="00C46029" w:rsidP="00C46029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Escribimos el comando </w:t>
                            </w:r>
                            <w:r w:rsidRPr="00C46029">
                              <w:rPr>
                                <w:lang w:val="es-EC"/>
                              </w:rPr>
                              <w:t>&gt;git:Clone</w:t>
                            </w:r>
                            <w:r>
                              <w:rPr>
                                <w:lang w:val="es-EC"/>
                              </w:rPr>
                              <w:t xml:space="preserve"> y seleccionamos la opción Git:Clone</w:t>
                            </w:r>
                          </w:p>
                          <w:p w:rsidR="00BB3AF5" w:rsidRDefault="00C46029" w:rsidP="00BB3AF5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23B904B" wp14:editId="1AC1E515">
                                  <wp:extent cx="6194425" cy="1475105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4425" cy="1475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6029" w:rsidRPr="00C46029" w:rsidRDefault="00C46029" w:rsidP="00C47019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lang w:val="es-EC"/>
                              </w:rPr>
                            </w:pPr>
                            <w:r w:rsidRPr="00C46029">
                              <w:rPr>
                                <w:lang w:val="es-EC"/>
                              </w:rPr>
                              <w:t>Pegamos la URL  para clonar el proyecto</w:t>
                            </w:r>
                          </w:p>
                          <w:p w:rsidR="00C46029" w:rsidRPr="00C46029" w:rsidRDefault="00C46029" w:rsidP="00C46029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0306A33E" wp14:editId="52F0029C">
                                  <wp:extent cx="6194425" cy="1351280"/>
                                  <wp:effectExtent l="0" t="0" r="0" b="1270"/>
                                  <wp:docPr id="53" name="Imagen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4425" cy="1351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B3AF5" w:rsidRPr="00097986" w:rsidRDefault="00BB3AF5" w:rsidP="00BB3AF5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BB3AF5" w:rsidRDefault="00BB3AF5" w:rsidP="00BB3AF5">
                            <w:pPr>
                              <w:pStyle w:val="Prrafodelista"/>
                              <w:rPr>
                                <w:lang w:val="es-EC"/>
                              </w:rPr>
                            </w:pPr>
                          </w:p>
                          <w:p w:rsidR="00BB3AF5" w:rsidRPr="00906689" w:rsidRDefault="00BB3AF5" w:rsidP="00BB3AF5">
                            <w:pPr>
                              <w:pStyle w:val="Prrafodelista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E52B" id="Cuadro de texto 48" o:spid="_x0000_s1047" type="#_x0000_t202" style="position:absolute;margin-left:47.75pt;margin-top:.85pt;width:502.7pt;height:608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" fillcolor="white [3201]" stroked="f" strokeweight=".5pt">
                <v:textbox>
                  <w:txbxContent>
                    <w:p w:rsidR="00BB3AF5" w:rsidRPr="00BB3AF5" w:rsidRDefault="00BB3AF5" w:rsidP="00BB3AF5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 w:rsidRPr="00BB3AF5"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Clonar el repositorio del proyecto</w:t>
                      </w:r>
                    </w:p>
                    <w:p w:rsidR="00BB3AF5" w:rsidRDefault="00BB3AF5" w:rsidP="00BB3AF5">
                      <w:pPr>
                        <w:ind w:left="360"/>
                        <w:rPr>
                          <w:lang w:val="es-EC"/>
                        </w:rPr>
                      </w:pPr>
                      <w:r w:rsidRPr="00906689">
                        <w:rPr>
                          <w:lang w:val="es-EC"/>
                        </w:rPr>
                        <w:t xml:space="preserve"> Se p</w:t>
                      </w:r>
                      <w:r>
                        <w:rPr>
                          <w:lang w:val="es-EC"/>
                        </w:rPr>
                        <w:t xml:space="preserve">uede usar cualquier </w:t>
                      </w:r>
                      <w:r w:rsidRPr="00906689">
                        <w:rPr>
                          <w:lang w:val="es-EC"/>
                        </w:rPr>
                        <w:t>herramienta de administración de repositorios de Git</w:t>
                      </w:r>
                      <w:r>
                        <w:rPr>
                          <w:lang w:val="es-EC"/>
                        </w:rPr>
                        <w:t xml:space="preserve">, en este caso usaremos la que viene integrada </w:t>
                      </w:r>
                      <w:r>
                        <w:rPr>
                          <w:lang w:val="es-EC"/>
                        </w:rPr>
                        <w:t>en Visual Studio Code.</w:t>
                      </w:r>
                    </w:p>
                    <w:p w:rsidR="00BB3AF5" w:rsidRPr="00906689" w:rsidRDefault="00BB3AF5" w:rsidP="00BB3AF5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r w:rsidRPr="00906689">
                        <w:rPr>
                          <w:lang w:val="en-US" w:bidi="es-ES"/>
                        </w:rPr>
                        <w:t xml:space="preserve">Clic en </w:t>
                      </w:r>
                      <w:r w:rsidR="00C46029">
                        <w:rPr>
                          <w:lang w:val="en-US" w:bidi="es-ES"/>
                        </w:rPr>
                        <w:t>View</w:t>
                      </w:r>
                      <w:r w:rsidRPr="00906689">
                        <w:rPr>
                          <w:lang w:val="en-US" w:bidi="es-ES"/>
                        </w:rPr>
                        <w:t xml:space="preserve"> </w:t>
                      </w:r>
                      <w:r>
                        <w:rPr>
                          <w:lang w:bidi="es-ES"/>
                        </w:rPr>
                        <w:sym w:font="Wingdings" w:char="F0E0"/>
                      </w:r>
                      <w:r w:rsidRPr="00906689">
                        <w:rPr>
                          <w:lang w:val="en-US" w:bidi="es-ES"/>
                        </w:rPr>
                        <w:t xml:space="preserve"> </w:t>
                      </w:r>
                      <w:r w:rsidR="00C46029">
                        <w:rPr>
                          <w:lang w:val="en-US" w:bidi="es-ES"/>
                        </w:rPr>
                        <w:t>Command Palette</w:t>
                      </w:r>
                    </w:p>
                    <w:p w:rsidR="00BB3AF5" w:rsidRPr="00C46029" w:rsidRDefault="00C46029" w:rsidP="00BB3AF5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4D0AB5CC" wp14:editId="6A939CD9">
                            <wp:extent cx="6194425" cy="2940050"/>
                            <wp:effectExtent l="0" t="0" r="0" b="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4425" cy="294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B3AF5" w:rsidRDefault="00C46029" w:rsidP="00C46029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Escribimos el comando </w:t>
                      </w:r>
                      <w:r w:rsidRPr="00C46029">
                        <w:rPr>
                          <w:lang w:val="es-EC"/>
                        </w:rPr>
                        <w:t>&gt;git:Clone</w:t>
                      </w:r>
                      <w:r>
                        <w:rPr>
                          <w:lang w:val="es-EC"/>
                        </w:rPr>
                        <w:t xml:space="preserve"> y seleccionamos la opción Git:Clone</w:t>
                      </w:r>
                    </w:p>
                    <w:p w:rsidR="00BB3AF5" w:rsidRDefault="00C46029" w:rsidP="00BB3AF5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323B904B" wp14:editId="1AC1E515">
                            <wp:extent cx="6194425" cy="1475105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4425" cy="1475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6029" w:rsidRPr="00C46029" w:rsidRDefault="00C46029" w:rsidP="00C47019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lang w:val="es-EC"/>
                        </w:rPr>
                      </w:pPr>
                      <w:r w:rsidRPr="00C46029">
                        <w:rPr>
                          <w:lang w:val="es-EC"/>
                        </w:rPr>
                        <w:t>Pegamos la URL  para clonar el proyecto</w:t>
                      </w:r>
                    </w:p>
                    <w:p w:rsidR="00C46029" w:rsidRPr="00C46029" w:rsidRDefault="00C46029" w:rsidP="00C46029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0306A33E" wp14:editId="52F0029C">
                            <wp:extent cx="6194425" cy="1351280"/>
                            <wp:effectExtent l="0" t="0" r="0" b="1270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4425" cy="1351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B3AF5" w:rsidRPr="00097986" w:rsidRDefault="00BB3AF5" w:rsidP="00BB3AF5">
                      <w:pPr>
                        <w:rPr>
                          <w:lang w:val="es-EC"/>
                        </w:rPr>
                      </w:pPr>
                    </w:p>
                    <w:p w:rsidR="00BB3AF5" w:rsidRDefault="00BB3AF5" w:rsidP="00BB3AF5">
                      <w:pPr>
                        <w:pStyle w:val="Prrafodelista"/>
                        <w:rPr>
                          <w:lang w:val="es-EC"/>
                        </w:rPr>
                      </w:pPr>
                    </w:p>
                    <w:p w:rsidR="00BB3AF5" w:rsidRPr="00906689" w:rsidRDefault="00BB3AF5" w:rsidP="00BB3AF5">
                      <w:pPr>
                        <w:pStyle w:val="Prrafodelista"/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rPr>
          <w:noProof/>
          <w:lang w:bidi="es-ES"/>
        </w:rPr>
      </w:pPr>
    </w:p>
    <w:p w:rsidR="008A1C75" w:rsidRDefault="008A1C75" w:rsidP="008A1C75">
      <w:pPr>
        <w:spacing w:line="259" w:lineRule="auto"/>
        <w:jc w:val="right"/>
        <w:rPr>
          <w:noProof/>
          <w:lang w:bidi="es-ES"/>
        </w:rPr>
      </w:pPr>
      <w:r>
        <w:rPr>
          <w:noProof/>
          <w:lang w:bidi="es-ES"/>
        </w:rPr>
        <w:t>Página 7</w:t>
      </w:r>
      <w:r>
        <w:rPr>
          <w:noProof/>
          <w:lang w:bidi="es-ES"/>
        </w:rPr>
        <w:tab/>
      </w:r>
      <w:r>
        <w:rPr>
          <w:noProof/>
          <w:lang w:bidi="es-ES"/>
        </w:rPr>
        <w:tab/>
      </w:r>
    </w:p>
    <w:p w:rsidR="005D3BD9" w:rsidRDefault="005D3BD9" w:rsidP="005D3BD9">
      <w:pPr>
        <w:ind w:right="1875"/>
        <w:jc w:val="right"/>
        <w:rPr>
          <w:noProof/>
          <w:lang w:bidi="es-ES"/>
        </w:rPr>
      </w:pPr>
    </w:p>
    <w:p w:rsidR="00CE33B0" w:rsidRDefault="00CE33B0" w:rsidP="005D3BD9">
      <w:pPr>
        <w:ind w:right="1875"/>
        <w:jc w:val="right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4983BC" wp14:editId="254F8AB5">
                <wp:simplePos x="0" y="0"/>
                <wp:positionH relativeFrom="column">
                  <wp:posOffset>374073</wp:posOffset>
                </wp:positionH>
                <wp:positionV relativeFrom="paragraph">
                  <wp:posOffset>35156</wp:posOffset>
                </wp:positionV>
                <wp:extent cx="6832600" cy="9459884"/>
                <wp:effectExtent l="0" t="0" r="6350" b="825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0" cy="9459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E33B0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Escogemos el directorio donde se va a almacenar el repositorio </w:t>
                            </w:r>
                            <w:r w:rsidRPr="008A1C75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Seleccionar la opción Open in VS</w:t>
                            </w:r>
                          </w:p>
                          <w:p w:rsidR="00CE33B0" w:rsidRDefault="00CE33B0" w:rsidP="00CE33B0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40B2D860" wp14:editId="2823AC79">
                                  <wp:extent cx="4305993" cy="2720159"/>
                                  <wp:effectExtent l="0" t="0" r="0" b="4445"/>
                                  <wp:docPr id="63" name="Imagen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1186" cy="27487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33B0" w:rsidRPr="008A1C75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 w:rsidRPr="008A1C75">
                              <w:rPr>
                                <w:lang w:val="en-US"/>
                              </w:rPr>
                              <w:t>Seleccionamos el check Trust the auth</w:t>
                            </w:r>
                            <w:r>
                              <w:rPr>
                                <w:lang w:val="en-US"/>
                              </w:rPr>
                              <w:t xml:space="preserve">ors of all files in the parent folder </w:t>
                            </w:r>
                            <w:r w:rsidRPr="008A1C75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 xml:space="preserve"> clic en Yes, I trust the authors.</w:t>
                            </w: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7B9C7060" wp14:editId="3B900B96">
                                  <wp:extent cx="4547062" cy="2743917"/>
                                  <wp:effectExtent l="0" t="0" r="6350" b="0"/>
                                  <wp:docPr id="64" name="Imagen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8792" cy="2757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Descargar librerías</w:t>
                            </w:r>
                          </w:p>
                          <w:p w:rsidR="00CE33B0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Abrimos un terminal</w:t>
                            </w:r>
                            <w:r w:rsidR="00D7470E">
                              <w:rPr>
                                <w:lang w:val="es-EC"/>
                              </w:rPr>
                              <w:t xml:space="preserve"> para ello clic en la opción Terminal </w:t>
                            </w:r>
                            <w:r w:rsidR="00D7470E" w:rsidRPr="00D7470E">
                              <w:rPr>
                                <w:lang w:val="es-EC"/>
                              </w:rPr>
                              <w:sym w:font="Wingdings" w:char="F0E0"/>
                            </w:r>
                            <w:r w:rsidR="00D7470E">
                              <w:rPr>
                                <w:lang w:val="es-EC"/>
                              </w:rPr>
                              <w:t xml:space="preserve"> New Terminal</w:t>
                            </w: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5ED52A20" wp14:editId="39A2AA70">
                                  <wp:extent cx="5969217" cy="955964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l="1" r="-284" b="7674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6262" cy="985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470E" w:rsidRPr="00CE33B0" w:rsidRDefault="00D7470E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14D2FC3B" wp14:editId="66862B6C">
                                  <wp:extent cx="5969000" cy="1108603"/>
                                  <wp:effectExtent l="0" t="0" r="0" b="0"/>
                                  <wp:docPr id="67" name="Imagen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t="73382" r="10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7546" cy="11324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33B0" w:rsidRPr="00CE33B0" w:rsidRDefault="00CE33B0" w:rsidP="00CE33B0">
                            <w:p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</w:p>
                          <w:p w:rsidR="00CE33B0" w:rsidRPr="00CE33B0" w:rsidRDefault="00CE33B0" w:rsidP="00CE33B0">
                            <w:p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Pr="008A1C75" w:rsidRDefault="00CE33B0" w:rsidP="00CE33B0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</w:p>
                          <w:p w:rsidR="00CE33B0" w:rsidRPr="00CE33B0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 w:rsidRPr="00CE33B0"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Descargar las librerias</w:t>
                            </w:r>
                          </w:p>
                          <w:p w:rsidR="00CE33B0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Abrimos una consola desde la opción Terminal </w:t>
                            </w:r>
                            <w:r w:rsidRPr="00CE33B0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New Terminal</w:t>
                            </w:r>
                          </w:p>
                          <w:p w:rsidR="00CE33B0" w:rsidRDefault="00CE33B0" w:rsidP="00CE33B0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201944F2" wp14:editId="0476CE63">
                                  <wp:extent cx="6024264" cy="2252749"/>
                                  <wp:effectExtent l="0" t="0" r="0" b="0"/>
                                  <wp:docPr id="65" name="Imagen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b="458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7949" cy="22877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33B0" w:rsidRDefault="00CE33B0" w:rsidP="00CE33B0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CE33B0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CE33B0" w:rsidRPr="001119F4" w:rsidRDefault="00CE33B0" w:rsidP="00CE33B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983BC" id="Cuadro de texto 62" o:spid="_x0000_s1048" type="#_x0000_t202" style="position:absolute;margin-left:29.45pt;margin-top:2.75pt;width:538pt;height:74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" fillcolor="white [3201]" stroked="f" strokeweight=".5pt">
                <v:textbox>
                  <w:txbxContent>
                    <w:p w:rsidR="00CE33B0" w:rsidRDefault="00CE33B0" w:rsidP="00CE33B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Escogemos el directorio donde se va a almacenar el repositorio </w:t>
                      </w:r>
                      <w:r w:rsidRPr="008A1C75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Seleccionar la opción Open in VS</w:t>
                      </w:r>
                    </w:p>
                    <w:p w:rsidR="00CE33B0" w:rsidRDefault="00CE33B0" w:rsidP="00CE33B0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40B2D860" wp14:editId="2823AC79">
                            <wp:extent cx="4305993" cy="2720159"/>
                            <wp:effectExtent l="0" t="0" r="0" b="4445"/>
                            <wp:docPr id="63" name="Imagen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1186" cy="27487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33B0" w:rsidRPr="008A1C75" w:rsidRDefault="00CE33B0" w:rsidP="00CE33B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 w:rsidRPr="008A1C75">
                        <w:rPr>
                          <w:lang w:val="en-US"/>
                        </w:rPr>
                        <w:t>Seleccionamos el check Trust the auth</w:t>
                      </w:r>
                      <w:r>
                        <w:rPr>
                          <w:lang w:val="en-US"/>
                        </w:rPr>
                        <w:t xml:space="preserve">ors of all files in the parent folder </w:t>
                      </w:r>
                      <w:r w:rsidRPr="008A1C75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 xml:space="preserve"> clic en Yes, I trust the authors.</w:t>
                      </w: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7B9C7060" wp14:editId="3B900B96">
                            <wp:extent cx="4547062" cy="2743917"/>
                            <wp:effectExtent l="0" t="0" r="6350" b="0"/>
                            <wp:docPr id="64" name="Imagen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8792" cy="2757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Descargar librerías</w:t>
                      </w:r>
                    </w:p>
                    <w:p w:rsidR="00CE33B0" w:rsidRDefault="00CE33B0" w:rsidP="00CE33B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Abrimos un terminal</w:t>
                      </w:r>
                      <w:r w:rsidR="00D7470E">
                        <w:rPr>
                          <w:lang w:val="es-EC"/>
                        </w:rPr>
                        <w:t xml:space="preserve"> para ello clic en la opción Terminal </w:t>
                      </w:r>
                      <w:r w:rsidR="00D7470E" w:rsidRPr="00D7470E">
                        <w:rPr>
                          <w:lang w:val="es-EC"/>
                        </w:rPr>
                        <w:sym w:font="Wingdings" w:char="F0E0"/>
                      </w:r>
                      <w:r w:rsidR="00D7470E">
                        <w:rPr>
                          <w:lang w:val="es-EC"/>
                        </w:rPr>
                        <w:t xml:space="preserve"> New Terminal</w:t>
                      </w: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5ED52A20" wp14:editId="39A2AA70">
                            <wp:extent cx="5969217" cy="955964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l="1" r="-284" b="7674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56262" cy="98591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470E" w:rsidRPr="00CE33B0" w:rsidRDefault="00D7470E" w:rsidP="00CE33B0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14D2FC3B" wp14:editId="66862B6C">
                            <wp:extent cx="5969000" cy="1108603"/>
                            <wp:effectExtent l="0" t="0" r="0" b="0"/>
                            <wp:docPr id="67" name="Imagen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t="73382" r="102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97546" cy="113247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33B0" w:rsidRPr="00CE33B0" w:rsidRDefault="00CE33B0" w:rsidP="00CE33B0">
                      <w:p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</w:p>
                    <w:p w:rsidR="00CE33B0" w:rsidRPr="00CE33B0" w:rsidRDefault="00CE33B0" w:rsidP="00CE33B0">
                      <w:p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Pr="008A1C75" w:rsidRDefault="00CE33B0" w:rsidP="00CE33B0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ind w:firstLine="360"/>
                        <w:rPr>
                          <w:lang w:val="es-EC"/>
                        </w:rPr>
                      </w:pPr>
                    </w:p>
                    <w:p w:rsidR="00CE33B0" w:rsidRPr="00CE33B0" w:rsidRDefault="00CE33B0" w:rsidP="00CE33B0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 w:rsidRPr="00CE33B0"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Descargar las librerias</w:t>
                      </w:r>
                    </w:p>
                    <w:p w:rsidR="00CE33B0" w:rsidRDefault="00CE33B0" w:rsidP="00CE33B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Abrimos una consola desde la opción Terminal </w:t>
                      </w:r>
                      <w:r w:rsidRPr="00CE33B0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New Terminal</w:t>
                      </w:r>
                    </w:p>
                    <w:p w:rsidR="00CE33B0" w:rsidRDefault="00CE33B0" w:rsidP="00CE33B0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201944F2" wp14:editId="0476CE63">
                            <wp:extent cx="6024264" cy="2252749"/>
                            <wp:effectExtent l="0" t="0" r="0" b="0"/>
                            <wp:docPr id="65" name="Imagen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b="458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17949" cy="22877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33B0" w:rsidRDefault="00CE33B0" w:rsidP="00CE33B0">
                      <w:pPr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rPr>
                          <w:lang w:val="es-EC"/>
                        </w:rPr>
                      </w:pPr>
                    </w:p>
                    <w:p w:rsidR="00CE33B0" w:rsidRDefault="00CE33B0" w:rsidP="00CE33B0">
                      <w:pPr>
                        <w:rPr>
                          <w:lang w:val="es-EC"/>
                        </w:rPr>
                      </w:pPr>
                    </w:p>
                    <w:p w:rsidR="00CE33B0" w:rsidRPr="001119F4" w:rsidRDefault="00CE33B0" w:rsidP="00CE33B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D7470E" w:rsidRDefault="00D7470E" w:rsidP="00D7470E">
      <w:pPr>
        <w:spacing w:line="259" w:lineRule="auto"/>
        <w:rPr>
          <w:noProof/>
          <w:lang w:bidi="es-ES"/>
        </w:rPr>
      </w:pPr>
    </w:p>
    <w:p w:rsidR="008A1C75" w:rsidRDefault="00D7470E" w:rsidP="00D7470E">
      <w:pPr>
        <w:spacing w:line="259" w:lineRule="auto"/>
        <w:jc w:val="right"/>
        <w:rPr>
          <w:noProof/>
          <w:lang w:bidi="es-ES"/>
        </w:rPr>
      </w:pPr>
      <w:r>
        <w:rPr>
          <w:noProof/>
          <w:lang w:bidi="es-ES"/>
        </w:rPr>
        <w:t xml:space="preserve">Página 8 </w:t>
      </w:r>
      <w:r>
        <w:rPr>
          <w:noProof/>
          <w:lang w:bidi="es-ES"/>
        </w:rPr>
        <w:tab/>
      </w:r>
    </w:p>
    <w:p w:rsidR="008A1C75" w:rsidRDefault="008A1C75" w:rsidP="005D3BD9">
      <w:pPr>
        <w:ind w:right="1875"/>
        <w:jc w:val="right"/>
        <w:rPr>
          <w:noProof/>
          <w:lang w:bidi="es-ES"/>
        </w:rPr>
      </w:pPr>
      <w:bookmarkStart w:id="0" w:name="_GoBack"/>
      <w:bookmarkEnd w:id="0"/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8CFD76" wp14:editId="57E47F58">
                <wp:simplePos x="0" y="0"/>
                <wp:positionH relativeFrom="column">
                  <wp:posOffset>374073</wp:posOffset>
                </wp:positionH>
                <wp:positionV relativeFrom="paragraph">
                  <wp:posOffset>415636</wp:posOffset>
                </wp:positionV>
                <wp:extent cx="6833062" cy="9700953"/>
                <wp:effectExtent l="0" t="0" r="635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062" cy="970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7470E" w:rsidRPr="00D7470E" w:rsidRDefault="00D7470E" w:rsidP="007A3E7A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 w:rsidRPr="00D7470E">
                              <w:rPr>
                                <w:lang w:val="es-EC"/>
                              </w:rPr>
                              <w:t>En la terminal ejecutamos el comando:  npm install para descargar las librerías</w:t>
                            </w:r>
                          </w:p>
                          <w:p w:rsidR="008A1C75" w:rsidRPr="00D7470E" w:rsidRDefault="00D7470E" w:rsidP="00D7470E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3A6DD38B" wp14:editId="75E9B375">
                                  <wp:extent cx="6643370" cy="1913255"/>
                                  <wp:effectExtent l="0" t="0" r="5080" b="0"/>
                                  <wp:docPr id="68" name="Imagen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1913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A1C75" w:rsidRDefault="008A1C75" w:rsidP="008A1C75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</w:p>
                          <w:p w:rsidR="00571552" w:rsidRPr="00571552" w:rsidRDefault="00571552" w:rsidP="00571552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Levantar la aplicación</w:t>
                            </w:r>
                          </w:p>
                          <w:p w:rsidR="00475B1C" w:rsidRPr="00475B1C" w:rsidRDefault="00571552" w:rsidP="00AB237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 w:rsidRPr="00475B1C">
                              <w:rPr>
                                <w:lang w:val="es-EC"/>
                              </w:rPr>
                              <w:t xml:space="preserve">En la terminal ejecutamos el comando:  </w:t>
                            </w:r>
                            <w:r w:rsidRPr="00475B1C">
                              <w:rPr>
                                <w:lang w:val="es-EC"/>
                              </w:rPr>
                              <w:t>ng serve</w:t>
                            </w:r>
                          </w:p>
                          <w:p w:rsidR="008A1C75" w:rsidRPr="00475B1C" w:rsidRDefault="00571552" w:rsidP="00475B1C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638B9D34" wp14:editId="5746C29C">
                                  <wp:extent cx="5621489" cy="1978429"/>
                                  <wp:effectExtent l="0" t="0" r="0" b="3175"/>
                                  <wp:docPr id="69" name="Imagen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8182" cy="1980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5B1C" w:rsidRPr="00475B1C" w:rsidRDefault="00475B1C" w:rsidP="00475B1C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1047C7ED" wp14:editId="3B90B2CE">
                                  <wp:extent cx="6643370" cy="1530350"/>
                                  <wp:effectExtent l="0" t="0" r="5080" b="0"/>
                                  <wp:docPr id="71" name="Imagen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3370" cy="1530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33B0" w:rsidRDefault="00475B1C" w:rsidP="00475B1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Por defecto la app está corriendo en el puerto </w:t>
                            </w:r>
                            <w:hyperlink r:id="rId37" w:history="1">
                              <w:r w:rsidRPr="00C2788F">
                                <w:rPr>
                                  <w:rStyle w:val="Hipervnculo"/>
                                  <w:lang w:val="es-EC"/>
                                </w:rPr>
                                <w:t>http://localhost:4200/</w:t>
                              </w:r>
                            </w:hyperlink>
                          </w:p>
                          <w:p w:rsidR="00475B1C" w:rsidRPr="00475B1C" w:rsidRDefault="00475B1C" w:rsidP="00475B1C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5C77B66E" wp14:editId="32BB9086">
                                  <wp:extent cx="4613563" cy="2246808"/>
                                  <wp:effectExtent l="0" t="0" r="0" b="1270"/>
                                  <wp:docPr id="72" name="Imagen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2628" cy="2265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CE33B0" w:rsidRPr="008A1C75" w:rsidRDefault="00CE33B0" w:rsidP="008A1C75">
                            <w:pPr>
                              <w:ind w:left="360"/>
                              <w:rPr>
                                <w:lang w:val="es-EC"/>
                              </w:rPr>
                            </w:pPr>
                          </w:p>
                          <w:p w:rsidR="008A1C75" w:rsidRDefault="008A1C75" w:rsidP="008A1C75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</w:p>
                          <w:p w:rsidR="008A1C75" w:rsidRPr="00CE33B0" w:rsidRDefault="008A1C75" w:rsidP="00CE33B0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</w:pPr>
                            <w:r w:rsidRPr="00CE33B0"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 xml:space="preserve">Descargar las </w:t>
                            </w:r>
                            <w:r w:rsidR="00FF5EBD" w:rsidRPr="00CE33B0">
                              <w:rPr>
                                <w:b/>
                                <w:color w:val="2E74B5" w:themeColor="accent5" w:themeShade="BF"/>
                                <w:sz w:val="32"/>
                                <w:lang w:val="es-EC"/>
                              </w:rPr>
                              <w:t>librerias</w:t>
                            </w:r>
                          </w:p>
                          <w:p w:rsidR="008A1C75" w:rsidRDefault="00CE33B0" w:rsidP="008A1C7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Abrimos una consola desde la opción Terminal </w:t>
                            </w:r>
                            <w:r w:rsidRPr="00CE33B0">
                              <w:rPr>
                                <w:lang w:val="es-EC"/>
                              </w:rPr>
                              <w:sym w:font="Wingdings" w:char="F0E0"/>
                            </w:r>
                            <w:r>
                              <w:rPr>
                                <w:lang w:val="es-EC"/>
                              </w:rPr>
                              <w:t xml:space="preserve"> New Terminal</w:t>
                            </w:r>
                          </w:p>
                          <w:p w:rsidR="008A1C75" w:rsidRDefault="00CE33B0" w:rsidP="008A1C75">
                            <w:pPr>
                              <w:ind w:firstLine="360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1E23292A" wp14:editId="54FE9597">
                                  <wp:extent cx="6024264" cy="2252749"/>
                                  <wp:effectExtent l="0" t="0" r="0" b="0"/>
                                  <wp:docPr id="61" name="Imagen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b="458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7949" cy="22877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A1C75" w:rsidRDefault="008A1C75" w:rsidP="008A1C75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8A1C75" w:rsidRDefault="008A1C75" w:rsidP="008A1C75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8A1C75" w:rsidRDefault="008A1C75" w:rsidP="008A1C75">
                            <w:pPr>
                              <w:rPr>
                                <w:lang w:val="es-EC"/>
                              </w:rPr>
                            </w:pPr>
                          </w:p>
                          <w:p w:rsidR="008A1C75" w:rsidRPr="001119F4" w:rsidRDefault="008A1C75" w:rsidP="008A1C75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FD76" id="Cuadro de texto 54" o:spid="_x0000_s1049" type="#_x0000_t202" style="position:absolute;left:0;text-align:left;margin-left:29.45pt;margin-top:32.75pt;width:538.05pt;height:763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" fillcolor="white [3201]" stroked="f" strokeweight=".5pt">
                <v:textbox>
                  <w:txbxContent>
                    <w:p w:rsidR="00D7470E" w:rsidRPr="00D7470E" w:rsidRDefault="00D7470E" w:rsidP="007A3E7A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 w:rsidRPr="00D7470E">
                        <w:rPr>
                          <w:lang w:val="es-EC"/>
                        </w:rPr>
                        <w:t>En la terminal ejecutamos el comando:  npm install para descargar las librerías</w:t>
                      </w:r>
                    </w:p>
                    <w:p w:rsidR="008A1C75" w:rsidRPr="00D7470E" w:rsidRDefault="00D7470E" w:rsidP="00D7470E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3A6DD38B" wp14:editId="75E9B375">
                            <wp:extent cx="6643370" cy="1913255"/>
                            <wp:effectExtent l="0" t="0" r="5080" b="0"/>
                            <wp:docPr id="68" name="Imagen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1913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A1C75" w:rsidRDefault="008A1C75" w:rsidP="008A1C75">
                      <w:pPr>
                        <w:ind w:firstLine="360"/>
                        <w:rPr>
                          <w:lang w:val="es-EC"/>
                        </w:rPr>
                      </w:pPr>
                    </w:p>
                    <w:p w:rsidR="00571552" w:rsidRPr="00571552" w:rsidRDefault="00571552" w:rsidP="00571552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Levantar la aplicación</w:t>
                      </w:r>
                    </w:p>
                    <w:p w:rsidR="00475B1C" w:rsidRPr="00475B1C" w:rsidRDefault="00571552" w:rsidP="00AB237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 w:rsidRPr="00475B1C">
                        <w:rPr>
                          <w:lang w:val="es-EC"/>
                        </w:rPr>
                        <w:t xml:space="preserve">En la terminal ejecutamos el comando:  </w:t>
                      </w:r>
                      <w:r w:rsidRPr="00475B1C">
                        <w:rPr>
                          <w:lang w:val="es-EC"/>
                        </w:rPr>
                        <w:t>ng serve</w:t>
                      </w:r>
                    </w:p>
                    <w:p w:rsidR="008A1C75" w:rsidRPr="00475B1C" w:rsidRDefault="00571552" w:rsidP="00475B1C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638B9D34" wp14:editId="5746C29C">
                            <wp:extent cx="5621489" cy="1978429"/>
                            <wp:effectExtent l="0" t="0" r="0" b="3175"/>
                            <wp:docPr id="69" name="Imagen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8182" cy="1980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5B1C" w:rsidRPr="00475B1C" w:rsidRDefault="00475B1C" w:rsidP="00475B1C">
                      <w:pPr>
                        <w:ind w:left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1047C7ED" wp14:editId="3B90B2CE">
                            <wp:extent cx="6643370" cy="1530350"/>
                            <wp:effectExtent l="0" t="0" r="5080" b="0"/>
                            <wp:docPr id="71" name="Imagen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3370" cy="1530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33B0" w:rsidRDefault="00475B1C" w:rsidP="00475B1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Por defecto la app está corriendo en el puerto </w:t>
                      </w:r>
                      <w:hyperlink r:id="rId39" w:history="1">
                        <w:r w:rsidRPr="00C2788F">
                          <w:rPr>
                            <w:rStyle w:val="Hipervnculo"/>
                            <w:lang w:val="es-EC"/>
                          </w:rPr>
                          <w:t>http://localhost:4200/</w:t>
                        </w:r>
                      </w:hyperlink>
                    </w:p>
                    <w:p w:rsidR="00475B1C" w:rsidRPr="00475B1C" w:rsidRDefault="00475B1C" w:rsidP="00475B1C">
                      <w:pPr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5C77B66E" wp14:editId="32BB9086">
                            <wp:extent cx="4613563" cy="2246808"/>
                            <wp:effectExtent l="0" t="0" r="0" b="1270"/>
                            <wp:docPr id="72" name="Imagen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2628" cy="2265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CE33B0" w:rsidRPr="008A1C75" w:rsidRDefault="00CE33B0" w:rsidP="008A1C75">
                      <w:pPr>
                        <w:ind w:left="360"/>
                        <w:rPr>
                          <w:lang w:val="es-EC"/>
                        </w:rPr>
                      </w:pPr>
                    </w:p>
                    <w:p w:rsidR="008A1C75" w:rsidRDefault="008A1C75" w:rsidP="008A1C75">
                      <w:pPr>
                        <w:ind w:firstLine="360"/>
                        <w:rPr>
                          <w:lang w:val="es-EC"/>
                        </w:rPr>
                      </w:pPr>
                    </w:p>
                    <w:p w:rsidR="008A1C75" w:rsidRPr="00CE33B0" w:rsidRDefault="008A1C75" w:rsidP="00CE33B0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</w:pPr>
                      <w:r w:rsidRPr="00CE33B0"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 xml:space="preserve">Descargar las </w:t>
                      </w:r>
                      <w:r w:rsidR="00FF5EBD" w:rsidRPr="00CE33B0">
                        <w:rPr>
                          <w:b/>
                          <w:color w:val="2E74B5" w:themeColor="accent5" w:themeShade="BF"/>
                          <w:sz w:val="32"/>
                          <w:lang w:val="es-EC"/>
                        </w:rPr>
                        <w:t>librerias</w:t>
                      </w:r>
                    </w:p>
                    <w:p w:rsidR="008A1C75" w:rsidRDefault="00CE33B0" w:rsidP="008A1C7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Abrimos una consola desde la opción Terminal </w:t>
                      </w:r>
                      <w:r w:rsidRPr="00CE33B0">
                        <w:rPr>
                          <w:lang w:val="es-EC"/>
                        </w:rPr>
                        <w:sym w:font="Wingdings" w:char="F0E0"/>
                      </w:r>
                      <w:r>
                        <w:rPr>
                          <w:lang w:val="es-EC"/>
                        </w:rPr>
                        <w:t xml:space="preserve"> New Terminal</w:t>
                      </w:r>
                    </w:p>
                    <w:p w:rsidR="008A1C75" w:rsidRDefault="00CE33B0" w:rsidP="008A1C75">
                      <w:pPr>
                        <w:ind w:firstLine="360"/>
                        <w:rPr>
                          <w:lang w:val="es-EC"/>
                        </w:rPr>
                      </w:pPr>
                      <w:r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1E23292A" wp14:editId="54FE9597">
                            <wp:extent cx="6024264" cy="2252749"/>
                            <wp:effectExtent l="0" t="0" r="0" b="0"/>
                            <wp:docPr id="61" name="Imagen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b="458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17949" cy="22877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A1C75" w:rsidRDefault="008A1C75" w:rsidP="008A1C75">
                      <w:pPr>
                        <w:rPr>
                          <w:lang w:val="es-EC"/>
                        </w:rPr>
                      </w:pPr>
                    </w:p>
                    <w:p w:rsidR="008A1C75" w:rsidRDefault="008A1C75" w:rsidP="008A1C75">
                      <w:pPr>
                        <w:rPr>
                          <w:lang w:val="es-EC"/>
                        </w:rPr>
                      </w:pPr>
                    </w:p>
                    <w:p w:rsidR="008A1C75" w:rsidRDefault="008A1C75" w:rsidP="008A1C75">
                      <w:pPr>
                        <w:rPr>
                          <w:lang w:val="es-EC"/>
                        </w:rPr>
                      </w:pPr>
                    </w:p>
                    <w:p w:rsidR="008A1C75" w:rsidRPr="001119F4" w:rsidRDefault="008A1C75" w:rsidP="008A1C75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A1C75" w:rsidSect="0081425F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8B4" w:rsidRDefault="000158B4" w:rsidP="00080DD2">
      <w:pPr>
        <w:spacing w:after="0"/>
      </w:pPr>
      <w:r>
        <w:separator/>
      </w:r>
    </w:p>
  </w:endnote>
  <w:endnote w:type="continuationSeparator" w:id="0">
    <w:p w:rsidR="000158B4" w:rsidRDefault="000158B4" w:rsidP="00080D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8B4" w:rsidRDefault="000158B4" w:rsidP="00080DD2">
      <w:pPr>
        <w:spacing w:after="0"/>
      </w:pPr>
      <w:r>
        <w:separator/>
      </w:r>
    </w:p>
  </w:footnote>
  <w:footnote w:type="continuationSeparator" w:id="0">
    <w:p w:rsidR="000158B4" w:rsidRDefault="000158B4" w:rsidP="00080DD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805D0"/>
    <w:multiLevelType w:val="hybridMultilevel"/>
    <w:tmpl w:val="AE94FE22"/>
    <w:lvl w:ilvl="0" w:tplc="30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07D81"/>
    <w:multiLevelType w:val="hybridMultilevel"/>
    <w:tmpl w:val="83DCF9B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116B2"/>
    <w:multiLevelType w:val="hybridMultilevel"/>
    <w:tmpl w:val="D2AE1CF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64E55"/>
    <w:multiLevelType w:val="hybridMultilevel"/>
    <w:tmpl w:val="A0D20700"/>
    <w:lvl w:ilvl="0" w:tplc="8738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51853"/>
    <w:multiLevelType w:val="hybridMultilevel"/>
    <w:tmpl w:val="035C3576"/>
    <w:lvl w:ilvl="0" w:tplc="28EEB4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C3496"/>
    <w:multiLevelType w:val="hybridMultilevel"/>
    <w:tmpl w:val="4B602EB2"/>
    <w:lvl w:ilvl="0" w:tplc="3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74C88"/>
    <w:multiLevelType w:val="hybridMultilevel"/>
    <w:tmpl w:val="9A9252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D5168"/>
    <w:multiLevelType w:val="hybridMultilevel"/>
    <w:tmpl w:val="339444B8"/>
    <w:lvl w:ilvl="0" w:tplc="FA067C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42AC7"/>
    <w:multiLevelType w:val="hybridMultilevel"/>
    <w:tmpl w:val="813C71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6B78BD"/>
    <w:multiLevelType w:val="hybridMultilevel"/>
    <w:tmpl w:val="54EAE5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6C7"/>
    <w:rsid w:val="000158B4"/>
    <w:rsid w:val="00021C04"/>
    <w:rsid w:val="00075BF4"/>
    <w:rsid w:val="00080DD2"/>
    <w:rsid w:val="00097986"/>
    <w:rsid w:val="000B4502"/>
    <w:rsid w:val="000E3DDD"/>
    <w:rsid w:val="001069CD"/>
    <w:rsid w:val="001119F4"/>
    <w:rsid w:val="001631B2"/>
    <w:rsid w:val="002607B4"/>
    <w:rsid w:val="00392FA9"/>
    <w:rsid w:val="003D3538"/>
    <w:rsid w:val="00475B1C"/>
    <w:rsid w:val="004A20CF"/>
    <w:rsid w:val="004C2E0E"/>
    <w:rsid w:val="00515218"/>
    <w:rsid w:val="005249AB"/>
    <w:rsid w:val="00571552"/>
    <w:rsid w:val="00572A71"/>
    <w:rsid w:val="005C4375"/>
    <w:rsid w:val="005D3BD9"/>
    <w:rsid w:val="0068733C"/>
    <w:rsid w:val="007A0EA4"/>
    <w:rsid w:val="0081425F"/>
    <w:rsid w:val="008212E3"/>
    <w:rsid w:val="008A1C75"/>
    <w:rsid w:val="008D0F5B"/>
    <w:rsid w:val="00906689"/>
    <w:rsid w:val="00A1111B"/>
    <w:rsid w:val="00BB3AF5"/>
    <w:rsid w:val="00C46029"/>
    <w:rsid w:val="00CE33B0"/>
    <w:rsid w:val="00CF4A56"/>
    <w:rsid w:val="00D7470E"/>
    <w:rsid w:val="00D76AB2"/>
    <w:rsid w:val="00DB56C7"/>
    <w:rsid w:val="00FB6393"/>
    <w:rsid w:val="00FF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50B68"/>
  <w15:chartTrackingRefBased/>
  <w15:docId w15:val="{5AA696A5-300C-465F-828B-AD9E427B6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393"/>
    <w:pPr>
      <w:spacing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7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B4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B6393"/>
    <w:pPr>
      <w:spacing w:after="0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6393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0B4502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0B45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DB56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249A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80DD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80DD2"/>
  </w:style>
  <w:style w:type="paragraph" w:styleId="Piedepgina">
    <w:name w:val="footer"/>
    <w:basedOn w:val="Normal"/>
    <w:link w:val="PiedepginaCar"/>
    <w:uiPriority w:val="99"/>
    <w:unhideWhenUsed/>
    <w:rsid w:val="00080DD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0DD2"/>
  </w:style>
  <w:style w:type="paragraph" w:styleId="Textodeglobo">
    <w:name w:val="Balloon Text"/>
    <w:basedOn w:val="Normal"/>
    <w:link w:val="TextodegloboCar"/>
    <w:uiPriority w:val="99"/>
    <w:semiHidden/>
    <w:unhideWhenUsed/>
    <w:rsid w:val="000158B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58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5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athysol/company-mgmt-ws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kathysol/company-mgmt-ng" TargetMode="External"/><Relationship Id="rId39" Type="http://schemas.openxmlformats.org/officeDocument/2006/relationships/hyperlink" Target="http://localhost:4200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://localhost:4200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kathysol/company-mgmt-w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kathysol/recursos/blob/main/db-company-mgmt.sq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kathysol/recursos/blob/main/db-company-mgmt.sq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kathysol/company-mgmt-ng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uger\AppData\Roaming\Microsoft\Templates\Informe%20(tema%20Origen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C2131-E732-41D9-9137-76504D7F9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Origen).dotx</Template>
  <TotalTime>593</TotalTime>
  <Pages>9</Pages>
  <Words>91</Words>
  <Characters>504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kruger</dc:creator>
  <cp:keywords/>
  <dc:description/>
  <cp:lastModifiedBy>kruger</cp:lastModifiedBy>
  <cp:revision>8</cp:revision>
  <dcterms:created xsi:type="dcterms:W3CDTF">2022-11-22T05:18:00Z</dcterms:created>
  <dcterms:modified xsi:type="dcterms:W3CDTF">2022-11-22T15:30:00Z</dcterms:modified>
</cp:coreProperties>
</file>